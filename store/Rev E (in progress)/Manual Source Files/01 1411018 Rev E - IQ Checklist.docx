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75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185"/>
        <w:gridCol w:w="7290"/>
      </w:tblGrid>
      <w:tr w:rsidR="003B1AA5" w14:paraId="2DE1566C" w14:textId="77777777" w:rsidTr="00BF72C7">
        <w:trPr>
          <w:cantSplit/>
          <w:tblHeader/>
        </w:trPr>
        <w:tc>
          <w:tcPr>
            <w:tcW w:w="2185" w:type="dxa"/>
            <w:tcBorders>
              <w:bottom w:val="single" w:sz="8" w:space="0" w:color="808080"/>
            </w:tcBorders>
            <w:shd w:val="clear" w:color="auto" w:fill="E5EFF9"/>
          </w:tcPr>
          <w:p w14:paraId="77D9AA4B" w14:textId="77777777" w:rsidR="003B1AA5" w:rsidRPr="00222E8A" w:rsidRDefault="003B1AA5">
            <w:pPr>
              <w:pStyle w:val="TableBody"/>
              <w:jc w:val="right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Model:</w:t>
            </w:r>
          </w:p>
        </w:tc>
        <w:tc>
          <w:tcPr>
            <w:tcW w:w="7290" w:type="dxa"/>
          </w:tcPr>
          <w:p w14:paraId="7466FC13" w14:textId="77777777" w:rsidR="003B1AA5" w:rsidRPr="00222E8A" w:rsidRDefault="003B1AA5">
            <w:pPr>
              <w:pStyle w:val="TableBody"/>
              <w:rPr>
                <w:rStyle w:val="TableText10"/>
                <w:rFonts w:ascii="Roboto" w:hAnsi="Roboto"/>
                <w:bCs/>
              </w:rPr>
            </w:pPr>
            <w:r w:rsidRPr="00222E8A">
              <w:rPr>
                <w:rStyle w:val="TableText10"/>
                <w:rFonts w:ascii="Roboto" w:hAnsi="Roboto"/>
                <w:bCs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0" w:name="Text7"/>
            <w:r w:rsidRPr="00222E8A">
              <w:rPr>
                <w:rStyle w:val="TableText10"/>
                <w:rFonts w:ascii="Roboto" w:hAnsi="Roboto"/>
                <w:bCs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bCs/>
              </w:rPr>
            </w:r>
            <w:r w:rsidRPr="00222E8A">
              <w:rPr>
                <w:rStyle w:val="TableText10"/>
                <w:rFonts w:ascii="Roboto" w:hAnsi="Roboto"/>
                <w:bCs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</w:rPr>
              <w:fldChar w:fldCharType="end"/>
            </w:r>
            <w:bookmarkEnd w:id="0"/>
          </w:p>
        </w:tc>
      </w:tr>
      <w:tr w:rsidR="003B1AA5" w14:paraId="53AB4F46" w14:textId="77777777" w:rsidTr="00BF72C7">
        <w:trPr>
          <w:cantSplit/>
          <w:tblHeader/>
        </w:trPr>
        <w:tc>
          <w:tcPr>
            <w:tcW w:w="2185" w:type="dxa"/>
            <w:tcBorders>
              <w:bottom w:val="single" w:sz="8" w:space="0" w:color="808080"/>
            </w:tcBorders>
            <w:shd w:val="clear" w:color="auto" w:fill="E5EFF9"/>
          </w:tcPr>
          <w:p w14:paraId="38BD27E7" w14:textId="77777777" w:rsidR="003B1AA5" w:rsidRPr="00222E8A" w:rsidRDefault="003B1AA5">
            <w:pPr>
              <w:pStyle w:val="TableBody"/>
              <w:jc w:val="right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Serial Number:</w:t>
            </w:r>
          </w:p>
        </w:tc>
        <w:tc>
          <w:tcPr>
            <w:tcW w:w="7290" w:type="dxa"/>
          </w:tcPr>
          <w:p w14:paraId="4BB0AB60" w14:textId="77777777" w:rsidR="003B1AA5" w:rsidRPr="00222E8A" w:rsidRDefault="003B1AA5">
            <w:pPr>
              <w:pStyle w:val="TableBody"/>
              <w:rPr>
                <w:rStyle w:val="TableText10"/>
                <w:rFonts w:ascii="Roboto" w:hAnsi="Roboto"/>
                <w:bCs/>
              </w:rPr>
            </w:pPr>
            <w:r w:rsidRPr="00222E8A">
              <w:rPr>
                <w:rStyle w:val="TableText10"/>
                <w:rFonts w:ascii="Roboto" w:hAnsi="Roboto"/>
                <w:bCs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1" w:name="Text8"/>
            <w:r w:rsidRPr="00222E8A">
              <w:rPr>
                <w:rStyle w:val="TableText10"/>
                <w:rFonts w:ascii="Roboto" w:hAnsi="Roboto"/>
                <w:bCs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bCs/>
              </w:rPr>
            </w:r>
            <w:r w:rsidRPr="00222E8A">
              <w:rPr>
                <w:rStyle w:val="TableText10"/>
                <w:rFonts w:ascii="Roboto" w:hAnsi="Roboto"/>
                <w:bCs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</w:rPr>
              <w:fldChar w:fldCharType="end"/>
            </w:r>
            <w:bookmarkEnd w:id="1"/>
          </w:p>
        </w:tc>
      </w:tr>
      <w:tr w:rsidR="003B1AA5" w14:paraId="6085FC97" w14:textId="77777777" w:rsidTr="00BF72C7">
        <w:trPr>
          <w:cantSplit/>
          <w:tblHeader/>
        </w:trPr>
        <w:tc>
          <w:tcPr>
            <w:tcW w:w="2185" w:type="dxa"/>
            <w:tcBorders>
              <w:bottom w:val="single" w:sz="8" w:space="0" w:color="808080"/>
            </w:tcBorders>
            <w:shd w:val="clear" w:color="auto" w:fill="E5EFF9"/>
          </w:tcPr>
          <w:p w14:paraId="6E0D229E" w14:textId="77777777" w:rsidR="003B1AA5" w:rsidRPr="00222E8A" w:rsidRDefault="003B1AA5">
            <w:pPr>
              <w:pStyle w:val="TableBody"/>
              <w:jc w:val="right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Date:</w:t>
            </w:r>
          </w:p>
        </w:tc>
        <w:tc>
          <w:tcPr>
            <w:tcW w:w="7290" w:type="dxa"/>
          </w:tcPr>
          <w:p w14:paraId="08F600B6" w14:textId="77777777" w:rsidR="003B1AA5" w:rsidRPr="00222E8A" w:rsidRDefault="003B1AA5">
            <w:pPr>
              <w:pStyle w:val="TableBody"/>
              <w:rPr>
                <w:rStyle w:val="TableText10"/>
                <w:rFonts w:ascii="Roboto" w:hAnsi="Roboto"/>
                <w:bCs/>
              </w:rPr>
            </w:pPr>
            <w:r w:rsidRPr="00222E8A">
              <w:rPr>
                <w:rStyle w:val="TableText10"/>
                <w:rFonts w:ascii="Roboto" w:hAnsi="Roboto"/>
                <w:bCs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2" w:name="Text9"/>
            <w:r w:rsidRPr="00222E8A">
              <w:rPr>
                <w:rStyle w:val="TableText10"/>
                <w:rFonts w:ascii="Roboto" w:hAnsi="Roboto"/>
                <w:bCs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bCs/>
              </w:rPr>
            </w:r>
            <w:r w:rsidRPr="00222E8A">
              <w:rPr>
                <w:rStyle w:val="TableText10"/>
                <w:rFonts w:ascii="Roboto" w:hAnsi="Roboto"/>
                <w:bCs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</w:rPr>
              <w:fldChar w:fldCharType="end"/>
            </w:r>
            <w:bookmarkEnd w:id="2"/>
          </w:p>
        </w:tc>
      </w:tr>
      <w:tr w:rsidR="003B1AA5" w14:paraId="3FFE63AE" w14:textId="77777777" w:rsidTr="00BF72C7">
        <w:trPr>
          <w:cantSplit/>
          <w:tblHeader/>
        </w:trPr>
        <w:tc>
          <w:tcPr>
            <w:tcW w:w="2185" w:type="dxa"/>
            <w:tcBorders>
              <w:bottom w:val="single" w:sz="8" w:space="0" w:color="808080"/>
            </w:tcBorders>
            <w:shd w:val="clear" w:color="auto" w:fill="E5EFF9"/>
          </w:tcPr>
          <w:p w14:paraId="0F3808B9" w14:textId="77777777" w:rsidR="003B1AA5" w:rsidRPr="00222E8A" w:rsidRDefault="003B1AA5">
            <w:pPr>
              <w:pStyle w:val="TableBody"/>
              <w:jc w:val="right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Location:</w:t>
            </w:r>
          </w:p>
        </w:tc>
        <w:tc>
          <w:tcPr>
            <w:tcW w:w="7290" w:type="dxa"/>
          </w:tcPr>
          <w:p w14:paraId="73B348D7" w14:textId="77777777" w:rsidR="003B1AA5" w:rsidRPr="00222E8A" w:rsidRDefault="003B1AA5">
            <w:pPr>
              <w:pStyle w:val="TableBody"/>
              <w:rPr>
                <w:rStyle w:val="TableText10"/>
                <w:rFonts w:ascii="Roboto" w:hAnsi="Roboto"/>
                <w:bCs/>
              </w:rPr>
            </w:pPr>
            <w:r w:rsidRPr="00222E8A">
              <w:rPr>
                <w:rStyle w:val="TableText10"/>
                <w:rFonts w:ascii="Roboto" w:hAnsi="Roboto"/>
                <w:bCs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3" w:name="Text10"/>
            <w:r w:rsidRPr="00222E8A">
              <w:rPr>
                <w:rStyle w:val="TableText10"/>
                <w:rFonts w:ascii="Roboto" w:hAnsi="Roboto"/>
                <w:bCs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bCs/>
              </w:rPr>
            </w:r>
            <w:r w:rsidRPr="00222E8A">
              <w:rPr>
                <w:rStyle w:val="TableText10"/>
                <w:rFonts w:ascii="Roboto" w:hAnsi="Roboto"/>
                <w:bCs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</w:rPr>
              <w:fldChar w:fldCharType="end"/>
            </w:r>
            <w:bookmarkEnd w:id="3"/>
          </w:p>
        </w:tc>
      </w:tr>
    </w:tbl>
    <w:p w14:paraId="1D42E28E" w14:textId="77777777" w:rsidR="003B1AA5" w:rsidRDefault="003B1AA5"/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15"/>
        <w:gridCol w:w="3744"/>
        <w:gridCol w:w="4806"/>
      </w:tblGrid>
      <w:tr w:rsidR="003B1AA5" w:rsidRPr="00222E8A" w14:paraId="2940E4EF" w14:textId="77777777" w:rsidTr="00C925D3">
        <w:trPr>
          <w:cantSplit/>
          <w:tblHeader/>
        </w:trPr>
        <w:tc>
          <w:tcPr>
            <w:tcW w:w="1015" w:type="dxa"/>
            <w:tcBorders>
              <w:bottom w:val="single" w:sz="8" w:space="0" w:color="808080"/>
            </w:tcBorders>
            <w:shd w:val="clear" w:color="auto" w:fill="CCCCCC"/>
          </w:tcPr>
          <w:p w14:paraId="29FA1AFC" w14:textId="77777777" w:rsidR="003B1AA5" w:rsidRPr="00222E8A" w:rsidRDefault="003B1AA5" w:rsidP="009528DA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#</w:t>
            </w:r>
          </w:p>
        </w:tc>
        <w:tc>
          <w:tcPr>
            <w:tcW w:w="3744" w:type="dxa"/>
            <w:tcBorders>
              <w:bottom w:val="single" w:sz="8" w:space="0" w:color="808080"/>
            </w:tcBorders>
            <w:shd w:val="clear" w:color="auto" w:fill="CCCCCC"/>
          </w:tcPr>
          <w:p w14:paraId="7AE9EE44" w14:textId="77777777" w:rsidR="003B1AA5" w:rsidRPr="00222E8A" w:rsidRDefault="003B1AA5" w:rsidP="009528DA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Step</w:t>
            </w:r>
          </w:p>
        </w:tc>
        <w:tc>
          <w:tcPr>
            <w:tcW w:w="4806" w:type="dxa"/>
            <w:shd w:val="clear" w:color="auto" w:fill="CCCCCC"/>
          </w:tcPr>
          <w:p w14:paraId="7B6693CC" w14:textId="77777777" w:rsidR="003B1AA5" w:rsidRPr="00222E8A" w:rsidRDefault="003B1AA5" w:rsidP="009528DA">
            <w:pPr>
              <w:pStyle w:val="TableBody"/>
              <w:tabs>
                <w:tab w:val="left" w:pos="4464"/>
              </w:tabs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Result or Information</w:t>
            </w:r>
          </w:p>
        </w:tc>
      </w:tr>
      <w:tr w:rsidR="003B1AA5" w14:paraId="406B298E" w14:textId="77777777" w:rsidTr="00BF72C7">
        <w:trPr>
          <w:cantSplit/>
        </w:trPr>
        <w:tc>
          <w:tcPr>
            <w:tcW w:w="1015" w:type="dxa"/>
            <w:shd w:val="clear" w:color="auto" w:fill="E5EFF9"/>
          </w:tcPr>
          <w:p w14:paraId="399B66FD" w14:textId="77777777" w:rsidR="003B1AA5" w:rsidRPr="00222E8A" w:rsidRDefault="003B1AA5" w:rsidP="009528DA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IQ-1</w:t>
            </w:r>
          </w:p>
        </w:tc>
        <w:tc>
          <w:tcPr>
            <w:tcW w:w="3744" w:type="dxa"/>
            <w:shd w:val="clear" w:color="auto" w:fill="E5EFF9"/>
          </w:tcPr>
          <w:p w14:paraId="19CABA4D" w14:textId="77777777" w:rsidR="003B1AA5" w:rsidRPr="00222E8A" w:rsidRDefault="003B1AA5" w:rsidP="009528DA">
            <w:pPr>
              <w:pStyle w:val="TableBody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 xml:space="preserve">Unpack/Inspect the </w:t>
            </w:r>
            <w:r w:rsidR="009B459B" w:rsidRPr="00222E8A">
              <w:rPr>
                <w:rStyle w:val="TableText10"/>
                <w:rFonts w:ascii="Roboto Medium" w:hAnsi="Roboto Medium"/>
              </w:rPr>
              <w:t>Incubator</w:t>
            </w:r>
          </w:p>
          <w:p w14:paraId="1159CCE7" w14:textId="77777777" w:rsidR="003B1AA5" w:rsidRPr="00222E8A" w:rsidRDefault="003B1AA5" w:rsidP="009528DA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Shipping container</w:t>
            </w:r>
            <w:r w:rsidR="009B459B" w:rsidRPr="00222E8A">
              <w:rPr>
                <w:rStyle w:val="TableText10"/>
                <w:rFonts w:ascii="Roboto" w:hAnsi="Roboto"/>
              </w:rPr>
              <w:t xml:space="preserve"> and </w:t>
            </w:r>
            <w:r w:rsidR="00C74DEE" w:rsidRPr="00222E8A">
              <w:rPr>
                <w:rStyle w:val="TableText10"/>
                <w:rFonts w:ascii="Roboto" w:hAnsi="Roboto"/>
              </w:rPr>
              <w:t>instrument intact</w:t>
            </w:r>
            <w:r w:rsidRPr="00222E8A">
              <w:rPr>
                <w:rStyle w:val="TableText10"/>
                <w:rFonts w:ascii="Roboto" w:hAnsi="Roboto"/>
              </w:rPr>
              <w:t xml:space="preserve"> and undamaged?</w:t>
            </w:r>
          </w:p>
          <w:p w14:paraId="3D1684D9" w14:textId="77777777" w:rsidR="003B1AA5" w:rsidRPr="00222E8A" w:rsidRDefault="009528DA" w:rsidP="009528DA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br/>
            </w:r>
            <w:r w:rsidR="003B1AA5" w:rsidRPr="00222E8A">
              <w:rPr>
                <w:rStyle w:val="TableText10"/>
                <w:rFonts w:ascii="Roboto" w:hAnsi="Roboto"/>
              </w:rPr>
              <w:t>Record information as applicable:</w:t>
            </w:r>
          </w:p>
          <w:p w14:paraId="23F344E3" w14:textId="77777777" w:rsidR="003B1AA5" w:rsidRPr="00222E8A" w:rsidRDefault="003B1AA5" w:rsidP="009528DA">
            <w:pPr>
              <w:pStyle w:val="TableBody"/>
              <w:jc w:val="right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Order Number:</w:t>
            </w:r>
          </w:p>
          <w:p w14:paraId="46A679F4" w14:textId="77777777" w:rsidR="003B1AA5" w:rsidRPr="00222E8A" w:rsidRDefault="003B1AA5" w:rsidP="009528DA">
            <w:pPr>
              <w:pStyle w:val="TableBody"/>
              <w:jc w:val="right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Ship Date:</w:t>
            </w:r>
          </w:p>
        </w:tc>
        <w:tc>
          <w:tcPr>
            <w:tcW w:w="4806" w:type="dxa"/>
          </w:tcPr>
          <w:p w14:paraId="7BA15609" w14:textId="77777777" w:rsidR="009528DA" w:rsidRPr="00222E8A" w:rsidRDefault="009528DA" w:rsidP="009528DA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776E93A6" w14:textId="77777777" w:rsidR="003B1AA5" w:rsidRPr="00222E8A" w:rsidRDefault="003B1AA5" w:rsidP="00FF4572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"/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bookmarkEnd w:id="4"/>
            <w:r w:rsidRPr="00222E8A">
              <w:rPr>
                <w:rStyle w:val="TableText10"/>
                <w:rFonts w:ascii="Roboto" w:hAnsi="Roboto"/>
              </w:rPr>
              <w:t xml:space="preserve"> YES</w:t>
            </w:r>
            <w:r w:rsidR="009528DA" w:rsidRPr="00222E8A">
              <w:rPr>
                <w:rStyle w:val="TableText10"/>
                <w:rFonts w:ascii="Roboto" w:hAnsi="Roboto"/>
              </w:rPr>
              <w:t xml:space="preserve">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="009528DA"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</w:t>
            </w:r>
            <w:r w:rsidR="009528DA" w:rsidRPr="00222E8A">
              <w:rPr>
                <w:rStyle w:val="TableText10"/>
                <w:rFonts w:ascii="Roboto" w:hAnsi="Roboto"/>
              </w:rPr>
              <w:t xml:space="preserve"> </w:t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68233539" w14:textId="77777777" w:rsidR="003B1AA5" w:rsidRPr="00222E8A" w:rsidRDefault="003B1AA5" w:rsidP="009528DA">
            <w:pPr>
              <w:pStyle w:val="TableBody"/>
              <w:tabs>
                <w:tab w:val="left" w:pos="4464"/>
              </w:tabs>
              <w:jc w:val="center"/>
              <w:rPr>
                <w:rStyle w:val="TableText10"/>
                <w:rFonts w:ascii="Roboto" w:hAnsi="Roboto"/>
                <w:i/>
                <w:iCs/>
              </w:rPr>
            </w:pPr>
            <w:r w:rsidRPr="00222E8A">
              <w:rPr>
                <w:rStyle w:val="TableText10"/>
                <w:rFonts w:ascii="Roboto" w:hAnsi="Roboto"/>
                <w:i/>
                <w:iCs/>
              </w:rPr>
              <w:t xml:space="preserve">If NO, contact your carrier and </w:t>
            </w:r>
            <w:r w:rsidR="00215340" w:rsidRPr="00222E8A">
              <w:rPr>
                <w:rStyle w:val="TableText10"/>
                <w:rFonts w:ascii="Roboto" w:hAnsi="Roboto"/>
                <w:i/>
                <w:iCs/>
              </w:rPr>
              <w:t>Agilent</w:t>
            </w:r>
            <w:r w:rsidRPr="00222E8A">
              <w:rPr>
                <w:rStyle w:val="TableText10"/>
                <w:rFonts w:ascii="Roboto" w:hAnsi="Roboto"/>
                <w:i/>
                <w:iCs/>
              </w:rPr>
              <w:t xml:space="preserve"> </w:t>
            </w:r>
            <w:r w:rsidR="009528DA" w:rsidRPr="00222E8A">
              <w:rPr>
                <w:rStyle w:val="TableText10"/>
                <w:rFonts w:ascii="Roboto" w:hAnsi="Roboto"/>
                <w:i/>
                <w:iCs/>
              </w:rPr>
              <w:br/>
            </w:r>
            <w:r w:rsidRPr="00222E8A">
              <w:rPr>
                <w:rStyle w:val="TableText10"/>
                <w:rFonts w:ascii="Roboto" w:hAnsi="Roboto"/>
                <w:i/>
                <w:iCs/>
              </w:rPr>
              <w:t>or your supplier</w:t>
            </w:r>
          </w:p>
          <w:p w14:paraId="29BDB788" w14:textId="77777777" w:rsidR="003B1AA5" w:rsidRPr="00222E8A" w:rsidRDefault="003B1AA5" w:rsidP="009528DA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6E369E7E" w14:textId="77777777" w:rsidR="003B1AA5" w:rsidRPr="00222E8A" w:rsidRDefault="003B1AA5" w:rsidP="009528DA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</w:tc>
      </w:tr>
      <w:tr w:rsidR="003B1AA5" w14:paraId="352BBC4A" w14:textId="77777777" w:rsidTr="00BF72C7">
        <w:trPr>
          <w:cantSplit/>
        </w:trPr>
        <w:tc>
          <w:tcPr>
            <w:tcW w:w="1015" w:type="dxa"/>
            <w:shd w:val="clear" w:color="auto" w:fill="E5EFF9"/>
          </w:tcPr>
          <w:p w14:paraId="6A260812" w14:textId="77777777" w:rsidR="003B1AA5" w:rsidRPr="00222E8A" w:rsidRDefault="003B1AA5" w:rsidP="009528DA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IQ-2</w:t>
            </w:r>
          </w:p>
        </w:tc>
        <w:tc>
          <w:tcPr>
            <w:tcW w:w="3744" w:type="dxa"/>
            <w:shd w:val="clear" w:color="auto" w:fill="E5EFF9"/>
          </w:tcPr>
          <w:p w14:paraId="5010926C" w14:textId="77777777" w:rsidR="003B1AA5" w:rsidRPr="00222E8A" w:rsidRDefault="003B1AA5" w:rsidP="009528DA">
            <w:pPr>
              <w:pStyle w:val="TableBody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Check Required Components</w:t>
            </w:r>
          </w:p>
          <w:p w14:paraId="26CE2B0D" w14:textId="77777777" w:rsidR="003B1AA5" w:rsidRPr="00222E8A" w:rsidRDefault="003B1AA5" w:rsidP="009528DA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Components intact and undamaged?</w:t>
            </w:r>
          </w:p>
        </w:tc>
        <w:tc>
          <w:tcPr>
            <w:tcW w:w="4806" w:type="dxa"/>
          </w:tcPr>
          <w:p w14:paraId="4E566830" w14:textId="77777777" w:rsidR="009528DA" w:rsidRPr="00222E8A" w:rsidRDefault="009528DA" w:rsidP="009528DA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63E7EACD" w14:textId="77777777" w:rsidR="003B1AA5" w:rsidRPr="00222E8A" w:rsidRDefault="003B1AA5" w:rsidP="009528DA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</w:t>
            </w:r>
            <w:r w:rsidR="009528DA" w:rsidRPr="00222E8A">
              <w:rPr>
                <w:rStyle w:val="TableText10"/>
                <w:rFonts w:ascii="Roboto" w:hAnsi="Roboto"/>
              </w:rPr>
              <w:t xml:space="preserve">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="009528DA"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</w:t>
            </w:r>
            <w:r w:rsidR="009528DA" w:rsidRPr="00222E8A">
              <w:rPr>
                <w:rStyle w:val="TableText10"/>
                <w:rFonts w:ascii="Roboto" w:hAnsi="Roboto"/>
              </w:rPr>
              <w:t xml:space="preserve"> </w:t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5327B3DB" w14:textId="77777777" w:rsidR="003B1AA5" w:rsidRPr="00222E8A" w:rsidRDefault="003B1AA5" w:rsidP="009528DA">
            <w:pPr>
              <w:pStyle w:val="TableBody"/>
              <w:tabs>
                <w:tab w:val="left" w:pos="4464"/>
              </w:tabs>
              <w:ind w:right="-115"/>
              <w:jc w:val="center"/>
              <w:rPr>
                <w:rStyle w:val="TableText10"/>
                <w:rFonts w:ascii="Roboto" w:hAnsi="Roboto"/>
                <w:u w:val="single"/>
              </w:rPr>
            </w:pPr>
            <w:r w:rsidRPr="00222E8A">
              <w:rPr>
                <w:rStyle w:val="TableText10"/>
                <w:rFonts w:ascii="Roboto" w:hAnsi="Roboto"/>
                <w:i/>
                <w:iCs/>
              </w:rPr>
              <w:t xml:space="preserve">If NO, contact your carrier and </w:t>
            </w:r>
            <w:r w:rsidR="00215340" w:rsidRPr="00222E8A">
              <w:rPr>
                <w:rStyle w:val="TableText10"/>
                <w:rFonts w:ascii="Roboto" w:hAnsi="Roboto"/>
                <w:i/>
                <w:iCs/>
              </w:rPr>
              <w:t>Agilent</w:t>
            </w:r>
            <w:r w:rsidRPr="00222E8A">
              <w:rPr>
                <w:rStyle w:val="TableText10"/>
                <w:rFonts w:ascii="Roboto" w:hAnsi="Roboto"/>
                <w:i/>
                <w:iCs/>
              </w:rPr>
              <w:t xml:space="preserve"> </w:t>
            </w:r>
            <w:r w:rsidR="009528DA" w:rsidRPr="00222E8A">
              <w:rPr>
                <w:rStyle w:val="TableText10"/>
                <w:rFonts w:ascii="Roboto" w:hAnsi="Roboto"/>
                <w:i/>
                <w:iCs/>
              </w:rPr>
              <w:br/>
            </w:r>
            <w:r w:rsidRPr="00222E8A">
              <w:rPr>
                <w:rStyle w:val="TableText10"/>
                <w:rFonts w:ascii="Roboto" w:hAnsi="Roboto"/>
                <w:i/>
                <w:iCs/>
              </w:rPr>
              <w:t>or your supplier</w:t>
            </w:r>
          </w:p>
        </w:tc>
      </w:tr>
      <w:tr w:rsidR="003B1AA5" w14:paraId="427B27DC" w14:textId="77777777" w:rsidTr="00BF72C7">
        <w:trPr>
          <w:cantSplit/>
        </w:trPr>
        <w:tc>
          <w:tcPr>
            <w:tcW w:w="1015" w:type="dxa"/>
            <w:shd w:val="clear" w:color="auto" w:fill="E5EFF9"/>
          </w:tcPr>
          <w:p w14:paraId="69E333A7" w14:textId="77777777" w:rsidR="003B1AA5" w:rsidRPr="00222E8A" w:rsidRDefault="003B1AA5" w:rsidP="009528DA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IQ-3</w:t>
            </w:r>
          </w:p>
        </w:tc>
        <w:tc>
          <w:tcPr>
            <w:tcW w:w="3744" w:type="dxa"/>
            <w:shd w:val="clear" w:color="auto" w:fill="E5EFF9"/>
          </w:tcPr>
          <w:p w14:paraId="4C418687" w14:textId="77777777" w:rsidR="003B1AA5" w:rsidRPr="00222E8A" w:rsidRDefault="003B1AA5" w:rsidP="009528DA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222E8A">
              <w:rPr>
                <w:rStyle w:val="TableText10"/>
                <w:rFonts w:ascii="Roboto Medium" w:hAnsi="Roboto Medium"/>
                <w:bCs/>
              </w:rPr>
              <w:t>Check Optional Components</w:t>
            </w:r>
          </w:p>
          <w:p w14:paraId="08D2C25C" w14:textId="77777777" w:rsidR="003B1AA5" w:rsidRPr="00222E8A" w:rsidRDefault="003B1AA5" w:rsidP="009528DA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Components intact and undamaged?</w:t>
            </w:r>
          </w:p>
          <w:p w14:paraId="18770AAE" w14:textId="77777777" w:rsidR="009528DA" w:rsidRPr="00222E8A" w:rsidRDefault="009528DA" w:rsidP="009528DA">
            <w:pPr>
              <w:pStyle w:val="TableBody"/>
              <w:rPr>
                <w:rStyle w:val="TableText10"/>
                <w:rFonts w:ascii="Roboto" w:hAnsi="Roboto"/>
              </w:rPr>
            </w:pPr>
          </w:p>
          <w:p w14:paraId="29E18516" w14:textId="77777777" w:rsidR="003B1AA5" w:rsidRPr="00222E8A" w:rsidRDefault="003B1AA5" w:rsidP="009528DA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If YES, list or attach documentation:</w:t>
            </w:r>
          </w:p>
        </w:tc>
        <w:tc>
          <w:tcPr>
            <w:tcW w:w="4806" w:type="dxa"/>
          </w:tcPr>
          <w:p w14:paraId="4BBB6898" w14:textId="77777777" w:rsidR="009528DA" w:rsidRPr="00222E8A" w:rsidRDefault="009528DA" w:rsidP="009528DA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6FA8739F" w14:textId="77777777" w:rsidR="003B1AA5" w:rsidRPr="00222E8A" w:rsidRDefault="003B1AA5" w:rsidP="009528DA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</w:t>
            </w:r>
            <w:r w:rsidR="009528DA" w:rsidRPr="00222E8A">
              <w:rPr>
                <w:rStyle w:val="TableText10"/>
                <w:rFonts w:ascii="Roboto" w:hAnsi="Roboto"/>
              </w:rPr>
              <w:t xml:space="preserve">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="009528DA"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</w:t>
            </w:r>
            <w:r w:rsidR="009528DA" w:rsidRPr="00222E8A">
              <w:rPr>
                <w:rStyle w:val="TableText10"/>
                <w:rFonts w:ascii="Roboto" w:hAnsi="Roboto"/>
              </w:rPr>
              <w:t xml:space="preserve"> </w:t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2C6883E3" w14:textId="77777777" w:rsidR="003B1AA5" w:rsidRPr="00222E8A" w:rsidRDefault="003B1AA5" w:rsidP="009528DA">
            <w:pPr>
              <w:pStyle w:val="TableBody"/>
              <w:tabs>
                <w:tab w:val="left" w:pos="4464"/>
              </w:tabs>
              <w:jc w:val="center"/>
              <w:rPr>
                <w:rStyle w:val="TableText10"/>
                <w:rFonts w:ascii="Roboto" w:hAnsi="Roboto"/>
                <w:i/>
                <w:iCs/>
              </w:rPr>
            </w:pPr>
            <w:r w:rsidRPr="00222E8A">
              <w:rPr>
                <w:rStyle w:val="TableText10"/>
                <w:rFonts w:ascii="Roboto" w:hAnsi="Roboto"/>
                <w:i/>
                <w:iCs/>
              </w:rPr>
              <w:t xml:space="preserve">If NO, contact your carrier and </w:t>
            </w:r>
            <w:r w:rsidR="00215340" w:rsidRPr="00222E8A">
              <w:rPr>
                <w:rStyle w:val="TableText10"/>
                <w:rFonts w:ascii="Roboto" w:hAnsi="Roboto"/>
                <w:i/>
                <w:iCs/>
              </w:rPr>
              <w:t>Agilent</w:t>
            </w:r>
            <w:r w:rsidRPr="00222E8A">
              <w:rPr>
                <w:rStyle w:val="TableText10"/>
                <w:rFonts w:ascii="Roboto" w:hAnsi="Roboto"/>
                <w:i/>
                <w:iCs/>
              </w:rPr>
              <w:t xml:space="preserve"> </w:t>
            </w:r>
            <w:r w:rsidR="009528DA" w:rsidRPr="00222E8A">
              <w:rPr>
                <w:rStyle w:val="TableText10"/>
                <w:rFonts w:ascii="Roboto" w:hAnsi="Roboto"/>
                <w:i/>
                <w:iCs/>
              </w:rPr>
              <w:br/>
            </w:r>
            <w:r w:rsidRPr="00222E8A">
              <w:rPr>
                <w:rStyle w:val="TableText10"/>
                <w:rFonts w:ascii="Roboto" w:hAnsi="Roboto"/>
                <w:i/>
                <w:iCs/>
              </w:rPr>
              <w:t>or your supplier</w:t>
            </w:r>
          </w:p>
          <w:p w14:paraId="40986F4F" w14:textId="77777777" w:rsidR="003B1AA5" w:rsidRPr="00222E8A" w:rsidRDefault="003B1AA5" w:rsidP="009528DA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32F30D5B" w14:textId="77777777" w:rsidR="003B1AA5" w:rsidRPr="00222E8A" w:rsidRDefault="003B1AA5" w:rsidP="009528DA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315425DD" w14:textId="77777777" w:rsidR="003B1AA5" w:rsidRPr="00222E8A" w:rsidRDefault="003B1AA5" w:rsidP="009528DA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043D65E8" w14:textId="77777777" w:rsidR="003B1AA5" w:rsidRPr="00222E8A" w:rsidRDefault="003B1AA5" w:rsidP="009528DA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</w:tc>
      </w:tr>
      <w:tr w:rsidR="003B1AA5" w14:paraId="3DE24851" w14:textId="77777777" w:rsidTr="00BF72C7">
        <w:trPr>
          <w:cantSplit/>
        </w:trPr>
        <w:tc>
          <w:tcPr>
            <w:tcW w:w="1015" w:type="dxa"/>
            <w:shd w:val="clear" w:color="auto" w:fill="E5EFF9"/>
          </w:tcPr>
          <w:p w14:paraId="09B4EDB4" w14:textId="77777777" w:rsidR="003B1AA5" w:rsidRPr="00222E8A" w:rsidRDefault="003B1AA5" w:rsidP="009528DA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IQ-4</w:t>
            </w:r>
          </w:p>
        </w:tc>
        <w:tc>
          <w:tcPr>
            <w:tcW w:w="3744" w:type="dxa"/>
            <w:shd w:val="clear" w:color="auto" w:fill="E5EFF9"/>
          </w:tcPr>
          <w:p w14:paraId="7D0FD081" w14:textId="77777777" w:rsidR="003B1AA5" w:rsidRPr="00222E8A" w:rsidRDefault="003B1AA5" w:rsidP="009528DA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222E8A">
              <w:rPr>
                <w:rStyle w:val="TableText10"/>
                <w:rFonts w:ascii="Roboto Medium" w:hAnsi="Roboto Medium"/>
                <w:bCs/>
              </w:rPr>
              <w:t>Select an Appropriate Location</w:t>
            </w:r>
          </w:p>
          <w:p w14:paraId="62BED4F4" w14:textId="77777777" w:rsidR="003B1AA5" w:rsidRPr="00222E8A" w:rsidRDefault="009B459B" w:rsidP="009528DA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Incubator</w:t>
            </w:r>
            <w:r w:rsidR="003B1AA5" w:rsidRPr="00222E8A">
              <w:rPr>
                <w:rStyle w:val="TableText10"/>
                <w:rFonts w:ascii="Roboto" w:hAnsi="Roboto"/>
              </w:rPr>
              <w:t xml:space="preserve"> located on </w:t>
            </w:r>
            <w:r w:rsidR="003B1AA5" w:rsidRPr="00222E8A">
              <w:rPr>
                <w:rStyle w:val="TableText10"/>
                <w:rFonts w:ascii="Roboto Medium" w:hAnsi="Roboto Medium"/>
              </w:rPr>
              <w:t>level</w:t>
            </w:r>
            <w:r w:rsidR="003B1AA5" w:rsidRPr="00222E8A">
              <w:rPr>
                <w:rStyle w:val="TableText10"/>
                <w:rFonts w:ascii="Roboto" w:hAnsi="Roboto"/>
              </w:rPr>
              <w:t xml:space="preserve"> surface with temperature and humidity in acceptable range?</w:t>
            </w:r>
          </w:p>
        </w:tc>
        <w:tc>
          <w:tcPr>
            <w:tcW w:w="4806" w:type="dxa"/>
          </w:tcPr>
          <w:p w14:paraId="4DFC8AA7" w14:textId="77777777" w:rsidR="009528DA" w:rsidRPr="00222E8A" w:rsidRDefault="009528DA" w:rsidP="009528DA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6C6005BA" w14:textId="77777777" w:rsidR="003B1AA5" w:rsidRPr="00222E8A" w:rsidRDefault="003B1AA5" w:rsidP="009528DA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</w:t>
            </w:r>
            <w:r w:rsidR="009528DA" w:rsidRPr="00222E8A">
              <w:rPr>
                <w:rStyle w:val="TableText10"/>
                <w:rFonts w:ascii="Roboto" w:hAnsi="Roboto"/>
              </w:rPr>
              <w:t xml:space="preserve">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="009528DA"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</w:t>
            </w:r>
            <w:r w:rsidR="009528DA" w:rsidRPr="00222E8A">
              <w:rPr>
                <w:rStyle w:val="TableText10"/>
                <w:rFonts w:ascii="Roboto" w:hAnsi="Roboto"/>
              </w:rPr>
              <w:t xml:space="preserve"> </w:t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="009528DA"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3AC8A157" w14:textId="77777777" w:rsidR="003B1AA5" w:rsidRPr="00222E8A" w:rsidRDefault="003B1AA5" w:rsidP="009528DA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</w:tc>
      </w:tr>
      <w:tr w:rsidR="001506E2" w14:paraId="64F6860E" w14:textId="77777777" w:rsidTr="00BF72C7">
        <w:trPr>
          <w:cantSplit/>
        </w:trPr>
        <w:tc>
          <w:tcPr>
            <w:tcW w:w="1015" w:type="dxa"/>
            <w:shd w:val="clear" w:color="auto" w:fill="E5EFF9"/>
          </w:tcPr>
          <w:p w14:paraId="2CFD30BB" w14:textId="77777777" w:rsidR="001506E2" w:rsidRPr="00222E8A" w:rsidRDefault="001506E2" w:rsidP="009528DA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IQ-5</w:t>
            </w:r>
          </w:p>
        </w:tc>
        <w:tc>
          <w:tcPr>
            <w:tcW w:w="3744" w:type="dxa"/>
            <w:shd w:val="clear" w:color="auto" w:fill="E5EFF9"/>
          </w:tcPr>
          <w:p w14:paraId="08433F98" w14:textId="77777777" w:rsidR="001506E2" w:rsidRPr="00222E8A" w:rsidRDefault="001506E2" w:rsidP="00A26CED">
            <w:pPr>
              <w:pStyle w:val="TableBody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Remove Shipping Hardware</w:t>
            </w:r>
          </w:p>
          <w:p w14:paraId="16EB4C8A" w14:textId="77777777" w:rsidR="001506E2" w:rsidRPr="00222E8A" w:rsidRDefault="001506E2" w:rsidP="00DE4056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Shipping hardware removed and stored?</w:t>
            </w:r>
            <w:r w:rsidR="005728CF" w:rsidRPr="00222E8A">
              <w:rPr>
                <w:rStyle w:val="TableText10"/>
                <w:rFonts w:ascii="Roboto" w:hAnsi="Roboto"/>
              </w:rPr>
              <w:t xml:space="preserve"> Including:</w:t>
            </w:r>
            <w:r w:rsidRPr="00222E8A">
              <w:rPr>
                <w:rStyle w:val="TableText10"/>
                <w:rFonts w:ascii="Roboto" w:hAnsi="Roboto"/>
              </w:rPr>
              <w:t xml:space="preserve"> </w:t>
            </w:r>
          </w:p>
          <w:p w14:paraId="5BE404F3" w14:textId="77777777" w:rsidR="005728CF" w:rsidRPr="00222E8A" w:rsidRDefault="005728CF" w:rsidP="005728CF">
            <w:pPr>
              <w:pStyle w:val="TableBody"/>
              <w:numPr>
                <w:ilvl w:val="0"/>
                <w:numId w:val="15"/>
              </w:numPr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shipping platform</w:t>
            </w:r>
          </w:p>
          <w:p w14:paraId="559ECEAB" w14:textId="77777777" w:rsidR="005728CF" w:rsidRPr="00222E8A" w:rsidRDefault="005728CF" w:rsidP="005728CF">
            <w:pPr>
              <w:pStyle w:val="TableBody"/>
              <w:numPr>
                <w:ilvl w:val="0"/>
                <w:numId w:val="15"/>
              </w:numPr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robot shipping bracket</w:t>
            </w:r>
          </w:p>
          <w:p w14:paraId="486B61A5" w14:textId="77777777" w:rsidR="005728CF" w:rsidRPr="00222E8A" w:rsidRDefault="005728CF" w:rsidP="005728CF">
            <w:pPr>
              <w:pStyle w:val="TableBody"/>
              <w:numPr>
                <w:ilvl w:val="0"/>
                <w:numId w:val="15"/>
              </w:numPr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drawer shipping brackets</w:t>
            </w:r>
          </w:p>
          <w:p w14:paraId="5A8DC384" w14:textId="77777777" w:rsidR="000F52A4" w:rsidRPr="00222E8A" w:rsidRDefault="000F52A4" w:rsidP="000F52A4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 xml:space="preserve">Left-side reader installation steps performed? </w:t>
            </w:r>
          </w:p>
          <w:p w14:paraId="0B929139" w14:textId="77777777" w:rsidR="000F52A4" w:rsidRPr="00222E8A" w:rsidRDefault="000F52A4" w:rsidP="000F52A4">
            <w:pPr>
              <w:pStyle w:val="TableBody"/>
              <w:numPr>
                <w:ilvl w:val="0"/>
                <w:numId w:val="20"/>
              </w:numPr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feet and alignment plate installed</w:t>
            </w:r>
          </w:p>
        </w:tc>
        <w:tc>
          <w:tcPr>
            <w:tcW w:w="4806" w:type="dxa"/>
          </w:tcPr>
          <w:p w14:paraId="10D9EB43" w14:textId="77777777" w:rsidR="001506E2" w:rsidRPr="00222E8A" w:rsidRDefault="001506E2" w:rsidP="0008046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13231B9F" w14:textId="77777777" w:rsidR="001506E2" w:rsidRPr="00222E8A" w:rsidRDefault="001506E2" w:rsidP="0008046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44E751AB" w14:textId="77777777" w:rsidR="001506E2" w:rsidRPr="00222E8A" w:rsidRDefault="001506E2" w:rsidP="0008046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7934DBB8" w14:textId="77777777" w:rsidR="000F52A4" w:rsidRPr="00222E8A" w:rsidRDefault="000F52A4" w:rsidP="0008046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7BDE106F" w14:textId="77777777" w:rsidR="000F52A4" w:rsidRPr="00222E8A" w:rsidRDefault="000F52A4" w:rsidP="0008046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1129766D" w14:textId="77777777" w:rsidR="000F52A4" w:rsidRPr="00222E8A" w:rsidRDefault="000F52A4" w:rsidP="000F52A4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7EB0F010" w14:textId="77777777" w:rsidR="000F52A4" w:rsidRPr="00222E8A" w:rsidRDefault="000F52A4" w:rsidP="0008046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</w:tc>
      </w:tr>
      <w:tr w:rsidR="00AF0885" w14:paraId="2CA65A15" w14:textId="77777777" w:rsidTr="00BF72C7">
        <w:trPr>
          <w:cantSplit/>
        </w:trPr>
        <w:tc>
          <w:tcPr>
            <w:tcW w:w="1015" w:type="dxa"/>
            <w:shd w:val="clear" w:color="auto" w:fill="E5EFF9"/>
          </w:tcPr>
          <w:p w14:paraId="6081A4D2" w14:textId="77777777" w:rsidR="00AF0885" w:rsidRPr="00222E8A" w:rsidRDefault="00AF0885" w:rsidP="009528DA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lastRenderedPageBreak/>
              <w:t>IQ-6</w:t>
            </w:r>
          </w:p>
        </w:tc>
        <w:tc>
          <w:tcPr>
            <w:tcW w:w="3744" w:type="dxa"/>
            <w:shd w:val="clear" w:color="auto" w:fill="E5EFF9"/>
          </w:tcPr>
          <w:p w14:paraId="689CEF0B" w14:textId="77777777" w:rsidR="00AF0885" w:rsidRPr="00222E8A" w:rsidRDefault="00AF0885" w:rsidP="00A26CED">
            <w:pPr>
              <w:pStyle w:val="TableBody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 xml:space="preserve">Set up </w:t>
            </w:r>
            <w:r w:rsidR="00913E1F" w:rsidRPr="00222E8A">
              <w:rPr>
                <w:rStyle w:val="TableText10"/>
                <w:rFonts w:ascii="Roboto Medium" w:hAnsi="Roboto Medium"/>
              </w:rPr>
              <w:t>the BioSpa</w:t>
            </w:r>
          </w:p>
          <w:p w14:paraId="678B6245" w14:textId="77777777" w:rsidR="00AF0885" w:rsidRPr="00222E8A" w:rsidRDefault="00AF0885" w:rsidP="00A26CED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Install internal components? Including:</w:t>
            </w:r>
          </w:p>
          <w:p w14:paraId="6945D2C5" w14:textId="77777777" w:rsidR="00AF0885" w:rsidRPr="00222E8A" w:rsidRDefault="00AF0885" w:rsidP="00AF0885">
            <w:pPr>
              <w:pStyle w:val="TableBody"/>
              <w:numPr>
                <w:ilvl w:val="0"/>
                <w:numId w:val="16"/>
              </w:numPr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Baffles</w:t>
            </w:r>
          </w:p>
          <w:p w14:paraId="36B3CA60" w14:textId="77777777" w:rsidR="00AF0885" w:rsidRPr="00222E8A" w:rsidRDefault="00AF0885" w:rsidP="00AF0885">
            <w:pPr>
              <w:pStyle w:val="TableBody"/>
              <w:numPr>
                <w:ilvl w:val="0"/>
                <w:numId w:val="16"/>
              </w:numPr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HEPA filter</w:t>
            </w:r>
          </w:p>
          <w:p w14:paraId="2A67938D" w14:textId="77777777" w:rsidR="00AF0885" w:rsidRPr="00222E8A" w:rsidRDefault="00AF0885" w:rsidP="00AF0885">
            <w:pPr>
              <w:pStyle w:val="TableBody"/>
              <w:numPr>
                <w:ilvl w:val="0"/>
                <w:numId w:val="16"/>
              </w:numPr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Plate holders</w:t>
            </w:r>
          </w:p>
          <w:p w14:paraId="6294576C" w14:textId="77777777" w:rsidR="00C74DEE" w:rsidRPr="00222E8A" w:rsidRDefault="00C74DEE" w:rsidP="00AF0885">
            <w:pPr>
              <w:pStyle w:val="TableBody"/>
              <w:numPr>
                <w:ilvl w:val="0"/>
                <w:numId w:val="16"/>
              </w:numPr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Water pan (gas models</w:t>
            </w:r>
            <w:r w:rsidR="00431545" w:rsidRPr="00222E8A">
              <w:rPr>
                <w:rStyle w:val="TableText10"/>
                <w:rFonts w:ascii="Roboto" w:hAnsi="Roboto"/>
              </w:rPr>
              <w:t xml:space="preserve"> only</w:t>
            </w:r>
            <w:r w:rsidRPr="00222E8A">
              <w:rPr>
                <w:rStyle w:val="TableText10"/>
                <w:rFonts w:ascii="Roboto" w:hAnsi="Roboto"/>
              </w:rPr>
              <w:t>)</w:t>
            </w:r>
          </w:p>
          <w:p w14:paraId="6FEAA3D9" w14:textId="77777777" w:rsidR="005638A9" w:rsidRPr="00222E8A" w:rsidRDefault="005638A9" w:rsidP="00AF0885">
            <w:pPr>
              <w:pStyle w:val="TableBody"/>
              <w:numPr>
                <w:ilvl w:val="0"/>
                <w:numId w:val="16"/>
              </w:numPr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Close lid and install cover</w:t>
            </w:r>
          </w:p>
          <w:p w14:paraId="179C9EF7" w14:textId="77777777" w:rsidR="00AF0885" w:rsidRPr="00222E8A" w:rsidRDefault="00AF0885" w:rsidP="00CC58FC">
            <w:pPr>
              <w:pStyle w:val="TableBody"/>
              <w:spacing w:after="0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Install external components?</w:t>
            </w:r>
          </w:p>
          <w:p w14:paraId="6E8B2931" w14:textId="77777777" w:rsidR="00AF0885" w:rsidRPr="00222E8A" w:rsidRDefault="00AF0885" w:rsidP="00A26CED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Including:</w:t>
            </w:r>
          </w:p>
          <w:p w14:paraId="6BB8373B" w14:textId="77777777" w:rsidR="00AF0885" w:rsidRPr="00222E8A" w:rsidRDefault="00AF0885" w:rsidP="00AF0885">
            <w:pPr>
              <w:pStyle w:val="TableBody"/>
              <w:numPr>
                <w:ilvl w:val="0"/>
                <w:numId w:val="17"/>
              </w:numPr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Deck spacers</w:t>
            </w:r>
          </w:p>
          <w:p w14:paraId="152BCB25" w14:textId="77777777" w:rsidR="00AF0885" w:rsidRPr="00222E8A" w:rsidRDefault="00AF0885" w:rsidP="00AF0885">
            <w:pPr>
              <w:pStyle w:val="TableBody"/>
              <w:numPr>
                <w:ilvl w:val="0"/>
                <w:numId w:val="17"/>
              </w:numPr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Gripper cover</w:t>
            </w:r>
          </w:p>
          <w:p w14:paraId="4C1D15E5" w14:textId="77777777" w:rsidR="00AF0885" w:rsidRPr="00222E8A" w:rsidRDefault="00AF0885" w:rsidP="007F0778">
            <w:pPr>
              <w:pStyle w:val="TableBody"/>
              <w:numPr>
                <w:ilvl w:val="0"/>
                <w:numId w:val="17"/>
              </w:numPr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Robot cover</w:t>
            </w:r>
          </w:p>
          <w:p w14:paraId="12DDC8A9" w14:textId="77777777" w:rsidR="001120E1" w:rsidRPr="00222E8A" w:rsidRDefault="00FB569F" w:rsidP="005638A9">
            <w:pPr>
              <w:pStyle w:val="TableBody"/>
              <w:numPr>
                <w:ilvl w:val="0"/>
                <w:numId w:val="17"/>
              </w:numPr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Platform</w:t>
            </w:r>
            <w:r w:rsidR="00E81289" w:rsidRPr="00222E8A">
              <w:rPr>
                <w:rStyle w:val="TableText10"/>
                <w:rFonts w:ascii="Roboto" w:hAnsi="Roboto"/>
              </w:rPr>
              <w:t>/cover</w:t>
            </w:r>
          </w:p>
          <w:p w14:paraId="6167C665" w14:textId="77777777" w:rsidR="002131CE" w:rsidRPr="00222E8A" w:rsidRDefault="001120E1" w:rsidP="005638A9">
            <w:pPr>
              <w:pStyle w:val="TableBody"/>
              <w:numPr>
                <w:ilvl w:val="0"/>
                <w:numId w:val="17"/>
              </w:numPr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G</w:t>
            </w:r>
            <w:r w:rsidR="00AF0885" w:rsidRPr="00222E8A">
              <w:rPr>
                <w:rStyle w:val="TableText10"/>
                <w:rFonts w:ascii="Roboto" w:hAnsi="Roboto"/>
              </w:rPr>
              <w:t>uard rail</w:t>
            </w:r>
          </w:p>
        </w:tc>
        <w:tc>
          <w:tcPr>
            <w:tcW w:w="4806" w:type="dxa"/>
          </w:tcPr>
          <w:p w14:paraId="65330A13" w14:textId="77777777" w:rsidR="00AF0885" w:rsidRPr="00222E8A" w:rsidRDefault="00AF0885" w:rsidP="00807FB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72165EA1" w14:textId="77777777" w:rsidR="00AF0885" w:rsidRPr="00222E8A" w:rsidRDefault="00AF0885" w:rsidP="00807FB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5F393D9F" w14:textId="77777777" w:rsidR="00AF0885" w:rsidRPr="00222E8A" w:rsidRDefault="00AF0885" w:rsidP="00807FB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</w:p>
          <w:p w14:paraId="31FDF5C6" w14:textId="77777777" w:rsidR="00AF0885" w:rsidRPr="00222E8A" w:rsidRDefault="00AF0885" w:rsidP="00807FB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</w:p>
          <w:p w14:paraId="76CA6DD1" w14:textId="77777777" w:rsidR="006802AF" w:rsidRPr="00222E8A" w:rsidRDefault="006802AF" w:rsidP="00807FB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</w:p>
          <w:p w14:paraId="4EE3D04E" w14:textId="77777777" w:rsidR="00954CD7" w:rsidRPr="00222E8A" w:rsidRDefault="00954CD7" w:rsidP="00807FB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</w:p>
          <w:p w14:paraId="14BB1109" w14:textId="77777777" w:rsidR="00954CD7" w:rsidRPr="00222E8A" w:rsidRDefault="00954CD7" w:rsidP="00807FB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</w:p>
          <w:p w14:paraId="678951CC" w14:textId="77777777" w:rsidR="00954CD7" w:rsidRPr="00222E8A" w:rsidRDefault="00954CD7" w:rsidP="00807FB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</w:p>
          <w:p w14:paraId="1A13DC8C" w14:textId="77777777" w:rsidR="00AF0885" w:rsidRPr="00222E8A" w:rsidRDefault="00AF0885" w:rsidP="00AF0885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0700ADBF" w14:textId="77777777" w:rsidR="00AF0885" w:rsidRPr="00222E8A" w:rsidRDefault="00AF0885" w:rsidP="00807FB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4016256B" w14:textId="77777777" w:rsidR="00AF0885" w:rsidRPr="00222E8A" w:rsidRDefault="00AF0885" w:rsidP="00807FB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</w:tc>
      </w:tr>
      <w:tr w:rsidR="00AF0885" w14:paraId="62AA9DDE" w14:textId="77777777" w:rsidTr="00BF72C7">
        <w:trPr>
          <w:cantSplit/>
        </w:trPr>
        <w:tc>
          <w:tcPr>
            <w:tcW w:w="1015" w:type="dxa"/>
            <w:shd w:val="clear" w:color="auto" w:fill="E5EFF9"/>
          </w:tcPr>
          <w:p w14:paraId="04DA93CD" w14:textId="77777777" w:rsidR="00AF0885" w:rsidRPr="00222E8A" w:rsidRDefault="00AF0885" w:rsidP="00DE4056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IQ-7</w:t>
            </w:r>
          </w:p>
        </w:tc>
        <w:tc>
          <w:tcPr>
            <w:tcW w:w="3744" w:type="dxa"/>
            <w:shd w:val="clear" w:color="auto" w:fill="E5EFF9"/>
          </w:tcPr>
          <w:p w14:paraId="5064CD7A" w14:textId="77777777" w:rsidR="00AF0885" w:rsidRPr="00222E8A" w:rsidRDefault="007A7F8B" w:rsidP="00A26CED">
            <w:pPr>
              <w:pStyle w:val="TableBody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Install</w:t>
            </w:r>
            <w:r w:rsidR="00AF0885" w:rsidRPr="00222E8A">
              <w:rPr>
                <w:rStyle w:val="TableText10"/>
                <w:rFonts w:ascii="Roboto Medium" w:hAnsi="Roboto Medium"/>
              </w:rPr>
              <w:t xml:space="preserve"> Companion Instruments </w:t>
            </w:r>
          </w:p>
          <w:p w14:paraId="462BAF64" w14:textId="77777777" w:rsidR="00AF0885" w:rsidRPr="00222E8A" w:rsidRDefault="00AF0885" w:rsidP="00A26CED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Fluidics instrument installed on left</w:t>
            </w:r>
            <w:r w:rsidR="00CF2EFA" w:rsidRPr="00222E8A">
              <w:rPr>
                <w:rStyle w:val="TableText10"/>
                <w:rFonts w:ascii="Roboto" w:hAnsi="Roboto"/>
              </w:rPr>
              <w:t>-</w:t>
            </w:r>
            <w:r w:rsidRPr="00222E8A">
              <w:rPr>
                <w:rStyle w:val="TableText10"/>
                <w:rFonts w:ascii="Roboto" w:hAnsi="Roboto"/>
              </w:rPr>
              <w:t xml:space="preserve">side </w:t>
            </w:r>
            <w:proofErr w:type="gramStart"/>
            <w:r w:rsidRPr="00222E8A">
              <w:rPr>
                <w:rStyle w:val="TableText10"/>
                <w:rFonts w:ascii="Roboto" w:hAnsi="Roboto"/>
              </w:rPr>
              <w:t>platform?</w:t>
            </w:r>
            <w:proofErr w:type="gramEnd"/>
          </w:p>
          <w:p w14:paraId="14F462A7" w14:textId="77777777" w:rsidR="00CF2EFA" w:rsidRPr="00222E8A" w:rsidRDefault="00CF2EFA" w:rsidP="00A26CED">
            <w:pPr>
              <w:pStyle w:val="TableBody"/>
              <w:rPr>
                <w:rStyle w:val="TableText10"/>
                <w:rFonts w:ascii="Roboto" w:hAnsi="Roboto"/>
              </w:rPr>
            </w:pPr>
          </w:p>
          <w:p w14:paraId="7E79538A" w14:textId="77777777" w:rsidR="00AF0885" w:rsidRPr="00222E8A" w:rsidRDefault="00AF0885" w:rsidP="009D1347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Detection instrument installed?</w:t>
            </w:r>
          </w:p>
        </w:tc>
        <w:tc>
          <w:tcPr>
            <w:tcW w:w="4806" w:type="dxa"/>
          </w:tcPr>
          <w:p w14:paraId="0F86E227" w14:textId="77777777" w:rsidR="00AF0885" w:rsidRPr="00222E8A" w:rsidRDefault="00AF0885" w:rsidP="0008046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449E9FF3" w14:textId="77777777" w:rsidR="00C04048" w:rsidRPr="00222E8A" w:rsidRDefault="00C04048" w:rsidP="00C04048">
            <w:pPr>
              <w:pStyle w:val="TableBody"/>
              <w:tabs>
                <w:tab w:val="left" w:pos="4464"/>
              </w:tabs>
              <w:spacing w:before="0" w:after="0"/>
              <w:rPr>
                <w:rStyle w:val="TableText10"/>
                <w:rFonts w:ascii="Roboto" w:hAnsi="Roboto"/>
              </w:rPr>
            </w:pPr>
          </w:p>
          <w:p w14:paraId="146B0672" w14:textId="77777777" w:rsidR="00AF0885" w:rsidRPr="00222E8A" w:rsidRDefault="00AF0885" w:rsidP="0008046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68E2FCBB" w14:textId="77777777" w:rsidR="00AF0885" w:rsidRPr="00222E8A" w:rsidRDefault="00AF0885" w:rsidP="001506E2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67069069" w14:textId="77777777" w:rsidR="00AF0885" w:rsidRPr="00222E8A" w:rsidRDefault="00AF0885" w:rsidP="001506E2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01DEFD5E" w14:textId="77777777" w:rsidR="00AF0885" w:rsidRPr="00222E8A" w:rsidRDefault="00AF0885" w:rsidP="0008046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</w:tc>
      </w:tr>
      <w:tr w:rsidR="00807FBD" w14:paraId="3A567D8B" w14:textId="77777777" w:rsidTr="00BF72C7">
        <w:trPr>
          <w:cantSplit/>
        </w:trPr>
        <w:tc>
          <w:tcPr>
            <w:tcW w:w="1015" w:type="dxa"/>
            <w:shd w:val="clear" w:color="auto" w:fill="E5EFF9"/>
          </w:tcPr>
          <w:p w14:paraId="4677399F" w14:textId="77777777" w:rsidR="00807FBD" w:rsidRPr="00222E8A" w:rsidRDefault="00807FBD" w:rsidP="00DE4056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IQ-8</w:t>
            </w:r>
          </w:p>
        </w:tc>
        <w:tc>
          <w:tcPr>
            <w:tcW w:w="3744" w:type="dxa"/>
            <w:shd w:val="clear" w:color="auto" w:fill="E5EFF9"/>
          </w:tcPr>
          <w:p w14:paraId="66EA6FC9" w14:textId="77777777" w:rsidR="00807FBD" w:rsidRPr="00222E8A" w:rsidRDefault="00807FBD" w:rsidP="00807FBD">
            <w:pPr>
              <w:pStyle w:val="TableBody"/>
              <w:rPr>
                <w:rStyle w:val="TableText10"/>
                <w:rFonts w:ascii="Roboto Medium" w:hAnsi="Roboto Medium"/>
                <w:bCs/>
                <w:lang w:val="de-DE"/>
              </w:rPr>
            </w:pPr>
            <w:r w:rsidRPr="00222E8A">
              <w:rPr>
                <w:rStyle w:val="TableText10"/>
                <w:rFonts w:ascii="Roboto Medium" w:hAnsi="Roboto Medium"/>
                <w:bCs/>
                <w:lang w:val="de-DE"/>
              </w:rPr>
              <w:t>Install PC Software</w:t>
            </w:r>
          </w:p>
          <w:p w14:paraId="4ACF68DB" w14:textId="77777777" w:rsidR="00807FBD" w:rsidRPr="00222E8A" w:rsidRDefault="00807FBD" w:rsidP="008D0503">
            <w:pPr>
              <w:pStyle w:val="TableBody"/>
              <w:spacing w:before="120"/>
              <w:rPr>
                <w:rStyle w:val="TableText10"/>
                <w:rFonts w:ascii="Roboto" w:hAnsi="Roboto"/>
                <w:bCs/>
                <w:lang w:val="de-DE"/>
              </w:rPr>
            </w:pPr>
            <w:r w:rsidRPr="00222E8A">
              <w:rPr>
                <w:rStyle w:val="TableText10"/>
                <w:rFonts w:ascii="Roboto" w:hAnsi="Roboto"/>
                <w:bCs/>
                <w:lang w:val="de-DE"/>
              </w:rPr>
              <w:t>BioSpa software installed?</w:t>
            </w:r>
          </w:p>
          <w:p w14:paraId="00D429CC" w14:textId="77777777" w:rsidR="00F75D81" w:rsidRPr="00222E8A" w:rsidRDefault="00F75D81" w:rsidP="008D0503">
            <w:pPr>
              <w:pStyle w:val="TableBody"/>
              <w:spacing w:before="120"/>
              <w:rPr>
                <w:rStyle w:val="TableText10"/>
                <w:rFonts w:ascii="Roboto" w:hAnsi="Roboto"/>
                <w:bCs/>
                <w:lang w:val="de-DE"/>
              </w:rPr>
            </w:pPr>
          </w:p>
          <w:p w14:paraId="11F6768C" w14:textId="77777777" w:rsidR="00F564F0" w:rsidRPr="00222E8A" w:rsidRDefault="00F564F0" w:rsidP="007D7C2A">
            <w:pPr>
              <w:pStyle w:val="TableBody"/>
              <w:spacing w:before="120" w:after="120"/>
              <w:rPr>
                <w:rStyle w:val="TableText10"/>
                <w:rFonts w:ascii="Roboto" w:hAnsi="Roboto"/>
                <w:bCs/>
              </w:rPr>
            </w:pPr>
            <w:r w:rsidRPr="00222E8A">
              <w:rPr>
                <w:rStyle w:val="TableText10"/>
                <w:rFonts w:ascii="Roboto" w:hAnsi="Roboto"/>
                <w:bCs/>
              </w:rPr>
              <w:t>Gen5 software/upgrade installed?</w:t>
            </w:r>
          </w:p>
          <w:p w14:paraId="0E016506" w14:textId="77777777" w:rsidR="00516051" w:rsidRPr="00222E8A" w:rsidRDefault="00516051" w:rsidP="007D7C2A">
            <w:pPr>
              <w:pStyle w:val="TableBody"/>
              <w:spacing w:before="120" w:after="120"/>
              <w:rPr>
                <w:rStyle w:val="TableText10"/>
                <w:rFonts w:ascii="Roboto" w:hAnsi="Roboto"/>
                <w:bCs/>
              </w:rPr>
            </w:pPr>
          </w:p>
          <w:p w14:paraId="372E9C4C" w14:textId="77777777" w:rsidR="00807FBD" w:rsidRPr="00222E8A" w:rsidRDefault="00807FBD" w:rsidP="008D0503">
            <w:pPr>
              <w:pStyle w:val="TableBody"/>
              <w:spacing w:before="120" w:after="100" w:afterAutospacing="1"/>
              <w:rPr>
                <w:rStyle w:val="TableText10"/>
                <w:rFonts w:ascii="Roboto" w:hAnsi="Roboto"/>
                <w:bCs/>
              </w:rPr>
            </w:pPr>
            <w:r w:rsidRPr="00222E8A">
              <w:rPr>
                <w:rStyle w:val="TableText10"/>
                <w:rFonts w:ascii="Roboto" w:hAnsi="Roboto"/>
                <w:bCs/>
              </w:rPr>
              <w:t>LHC software</w:t>
            </w:r>
            <w:r w:rsidR="007D7C2A" w:rsidRPr="00222E8A">
              <w:rPr>
                <w:rStyle w:val="TableText10"/>
                <w:rFonts w:ascii="Roboto" w:hAnsi="Roboto"/>
                <w:bCs/>
              </w:rPr>
              <w:t>/</w:t>
            </w:r>
            <w:r w:rsidRPr="00222E8A">
              <w:rPr>
                <w:rStyle w:val="TableText10"/>
                <w:rFonts w:ascii="Roboto" w:hAnsi="Roboto"/>
                <w:bCs/>
              </w:rPr>
              <w:t>upgrade installed?</w:t>
            </w:r>
          </w:p>
          <w:p w14:paraId="122ED55F" w14:textId="77777777" w:rsidR="00807FBD" w:rsidRPr="00222E8A" w:rsidRDefault="00807FBD" w:rsidP="00807FBD">
            <w:pPr>
              <w:pStyle w:val="TableBody"/>
              <w:rPr>
                <w:rStyle w:val="TableText10"/>
                <w:rFonts w:ascii="Roboto Medium" w:hAnsi="Roboto Medium"/>
              </w:rPr>
            </w:pPr>
          </w:p>
        </w:tc>
        <w:tc>
          <w:tcPr>
            <w:tcW w:w="4806" w:type="dxa"/>
          </w:tcPr>
          <w:p w14:paraId="443DA1D3" w14:textId="55A1AA20" w:rsidR="00F75D81" w:rsidRPr="00222E8A" w:rsidRDefault="00F75D81" w:rsidP="00807FB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3919E478" w14:textId="77777777" w:rsidR="00807FBD" w:rsidRPr="00222E8A" w:rsidRDefault="00807FBD" w:rsidP="00807FB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7BE90CBA" w14:textId="77777777" w:rsidR="00F75D81" w:rsidRPr="00222E8A" w:rsidRDefault="00F75D81" w:rsidP="00807FB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315EAC82" w14:textId="77777777" w:rsidR="00807FBD" w:rsidRPr="00222E8A" w:rsidRDefault="00807FBD" w:rsidP="00807FB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56A3B31F" w14:textId="77777777" w:rsidR="00516051" w:rsidRPr="00222E8A" w:rsidRDefault="00516051" w:rsidP="00807FB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180CB3B2" w14:textId="77777777" w:rsidR="00807FBD" w:rsidRPr="00222E8A" w:rsidRDefault="00807FBD" w:rsidP="0008046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</w:tc>
      </w:tr>
      <w:tr w:rsidR="00AF0885" w14:paraId="4E29B75E" w14:textId="77777777" w:rsidTr="00BF72C7">
        <w:trPr>
          <w:cantSplit/>
        </w:trPr>
        <w:tc>
          <w:tcPr>
            <w:tcW w:w="1015" w:type="dxa"/>
            <w:shd w:val="clear" w:color="auto" w:fill="E5EFF9"/>
          </w:tcPr>
          <w:p w14:paraId="231B1B15" w14:textId="77777777" w:rsidR="00AF0885" w:rsidRPr="00222E8A" w:rsidRDefault="00807FBD" w:rsidP="00DE4056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IQ-9</w:t>
            </w:r>
          </w:p>
        </w:tc>
        <w:tc>
          <w:tcPr>
            <w:tcW w:w="3744" w:type="dxa"/>
            <w:shd w:val="clear" w:color="auto" w:fill="E5EFF9"/>
          </w:tcPr>
          <w:p w14:paraId="61EAC972" w14:textId="77777777" w:rsidR="0065515B" w:rsidRPr="00222E8A" w:rsidRDefault="0065515B" w:rsidP="0065515B">
            <w:pPr>
              <w:pStyle w:val="TableBody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Install Gas Tanks &amp; Registers</w:t>
            </w:r>
          </w:p>
          <w:p w14:paraId="073F0BEF" w14:textId="611BA14C" w:rsidR="00AF0885" w:rsidRPr="00222E8A" w:rsidRDefault="0065515B" w:rsidP="0065515B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CO2 and N2 gas canisters installed?</w:t>
            </w:r>
          </w:p>
        </w:tc>
        <w:tc>
          <w:tcPr>
            <w:tcW w:w="4806" w:type="dxa"/>
          </w:tcPr>
          <w:p w14:paraId="18B98A6C" w14:textId="77777777" w:rsidR="00AF0885" w:rsidRPr="00222E8A" w:rsidRDefault="00AF0885" w:rsidP="0008046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2100065C" w14:textId="77777777" w:rsidR="00AF0885" w:rsidRPr="00222E8A" w:rsidRDefault="00AF0885" w:rsidP="0008046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1900C8F2" w14:textId="77777777" w:rsidR="00AF0885" w:rsidRPr="00222E8A" w:rsidRDefault="00AF0885" w:rsidP="0008046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</w:tc>
      </w:tr>
      <w:tr w:rsidR="00DC0063" w14:paraId="4BC9E4B0" w14:textId="77777777" w:rsidTr="00BF72C7">
        <w:trPr>
          <w:cantSplit/>
        </w:trPr>
        <w:tc>
          <w:tcPr>
            <w:tcW w:w="1015" w:type="dxa"/>
            <w:shd w:val="clear" w:color="auto" w:fill="E5EFF9"/>
          </w:tcPr>
          <w:p w14:paraId="316C679E" w14:textId="77777777" w:rsidR="00DC0063" w:rsidRPr="00222E8A" w:rsidRDefault="00DC0063" w:rsidP="00DE4056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lastRenderedPageBreak/>
              <w:t>IQ-10</w:t>
            </w:r>
          </w:p>
        </w:tc>
        <w:tc>
          <w:tcPr>
            <w:tcW w:w="3744" w:type="dxa"/>
            <w:shd w:val="clear" w:color="auto" w:fill="E5EFF9"/>
          </w:tcPr>
          <w:p w14:paraId="26CFE367" w14:textId="77777777" w:rsidR="00DC0063" w:rsidRPr="00222E8A" w:rsidRDefault="00DC0063" w:rsidP="00DC0063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222E8A">
              <w:rPr>
                <w:rStyle w:val="TableText10"/>
                <w:rFonts w:ascii="Roboto Medium" w:hAnsi="Roboto Medium"/>
                <w:bCs/>
              </w:rPr>
              <w:t xml:space="preserve">Connect Components to the Incubator </w:t>
            </w:r>
          </w:p>
          <w:p w14:paraId="1053B971" w14:textId="77777777" w:rsidR="00DC0063" w:rsidRPr="00222E8A" w:rsidRDefault="004C04A6" w:rsidP="00DC0063">
            <w:pPr>
              <w:pStyle w:val="TableBody"/>
              <w:rPr>
                <w:rStyle w:val="TableText10"/>
                <w:rFonts w:ascii="Roboto" w:hAnsi="Roboto"/>
                <w:bCs/>
              </w:rPr>
            </w:pPr>
            <w:r w:rsidRPr="00222E8A">
              <w:rPr>
                <w:rStyle w:val="TableText10"/>
                <w:rFonts w:ascii="Roboto" w:hAnsi="Roboto"/>
                <w:bCs/>
              </w:rPr>
              <w:t>R</w:t>
            </w:r>
            <w:r w:rsidR="00DC0063" w:rsidRPr="00222E8A">
              <w:rPr>
                <w:rStyle w:val="TableText10"/>
                <w:rFonts w:ascii="Roboto" w:hAnsi="Roboto"/>
                <w:bCs/>
              </w:rPr>
              <w:t>equired components connected? Including:</w:t>
            </w:r>
          </w:p>
          <w:p w14:paraId="76FDE16A" w14:textId="77777777" w:rsidR="00DC0063" w:rsidRPr="00222E8A" w:rsidRDefault="00DC0063" w:rsidP="00DC0063">
            <w:pPr>
              <w:pStyle w:val="TableBody"/>
              <w:numPr>
                <w:ilvl w:val="0"/>
                <w:numId w:val="18"/>
              </w:numPr>
              <w:rPr>
                <w:rStyle w:val="TableText10"/>
                <w:rFonts w:ascii="Roboto" w:hAnsi="Roboto"/>
                <w:bCs/>
              </w:rPr>
            </w:pPr>
            <w:r w:rsidRPr="00222E8A">
              <w:rPr>
                <w:rStyle w:val="TableText10"/>
                <w:rFonts w:ascii="Roboto" w:hAnsi="Roboto"/>
                <w:bCs/>
              </w:rPr>
              <w:t>CO2 &amp; N2 tubing?</w:t>
            </w:r>
          </w:p>
          <w:p w14:paraId="04BD96A6" w14:textId="77777777" w:rsidR="00DC0063" w:rsidRPr="00222E8A" w:rsidRDefault="00DC0063" w:rsidP="00DC0063">
            <w:pPr>
              <w:pStyle w:val="TableBody"/>
              <w:numPr>
                <w:ilvl w:val="0"/>
                <w:numId w:val="18"/>
              </w:numPr>
              <w:rPr>
                <w:rStyle w:val="TableText10"/>
                <w:rFonts w:ascii="Roboto" w:hAnsi="Roboto"/>
                <w:bCs/>
              </w:rPr>
            </w:pPr>
            <w:r w:rsidRPr="00222E8A">
              <w:rPr>
                <w:rStyle w:val="TableText10"/>
                <w:rFonts w:ascii="Roboto" w:hAnsi="Roboto"/>
                <w:bCs/>
              </w:rPr>
              <w:t>Platform</w:t>
            </w:r>
            <w:r w:rsidR="00B76499" w:rsidRPr="00222E8A">
              <w:rPr>
                <w:rStyle w:val="TableText10"/>
                <w:rFonts w:ascii="Roboto" w:hAnsi="Roboto"/>
                <w:bCs/>
              </w:rPr>
              <w:t>/cover</w:t>
            </w:r>
            <w:r w:rsidRPr="00222E8A">
              <w:rPr>
                <w:rStyle w:val="TableText10"/>
                <w:rFonts w:ascii="Roboto" w:hAnsi="Roboto"/>
                <w:bCs/>
              </w:rPr>
              <w:t xml:space="preserve"> cable?</w:t>
            </w:r>
          </w:p>
          <w:p w14:paraId="78490A96" w14:textId="77777777" w:rsidR="00DC0063" w:rsidRPr="00222E8A" w:rsidRDefault="00DC0063" w:rsidP="00DC0063">
            <w:pPr>
              <w:pStyle w:val="TableBody"/>
              <w:numPr>
                <w:ilvl w:val="0"/>
                <w:numId w:val="18"/>
              </w:numPr>
              <w:rPr>
                <w:rStyle w:val="TableText10"/>
                <w:rFonts w:ascii="Roboto" w:hAnsi="Roboto"/>
                <w:bCs/>
              </w:rPr>
            </w:pPr>
            <w:r w:rsidRPr="00222E8A">
              <w:rPr>
                <w:rStyle w:val="TableText10"/>
                <w:rFonts w:ascii="Roboto" w:hAnsi="Roboto"/>
                <w:bCs/>
              </w:rPr>
              <w:t>Liquid handler USB cable?</w:t>
            </w:r>
          </w:p>
          <w:p w14:paraId="252803BF" w14:textId="77777777" w:rsidR="00DC0063" w:rsidRPr="00222E8A" w:rsidRDefault="00DC0063" w:rsidP="00DC0063">
            <w:pPr>
              <w:pStyle w:val="TableBody"/>
              <w:numPr>
                <w:ilvl w:val="0"/>
                <w:numId w:val="18"/>
              </w:numPr>
              <w:rPr>
                <w:rStyle w:val="TableText10"/>
                <w:rFonts w:ascii="Roboto" w:hAnsi="Roboto"/>
                <w:bCs/>
              </w:rPr>
            </w:pPr>
            <w:r w:rsidRPr="00222E8A">
              <w:rPr>
                <w:rStyle w:val="TableText10"/>
                <w:rFonts w:ascii="Roboto" w:hAnsi="Roboto"/>
                <w:bCs/>
              </w:rPr>
              <w:t>Power cable?</w:t>
            </w:r>
          </w:p>
          <w:p w14:paraId="0B24758E" w14:textId="77777777" w:rsidR="00DC0063" w:rsidRPr="00222E8A" w:rsidRDefault="00DC0063" w:rsidP="00DC0063">
            <w:pPr>
              <w:pStyle w:val="TableBody"/>
              <w:rPr>
                <w:rStyle w:val="TableText10"/>
                <w:rFonts w:ascii="Roboto" w:hAnsi="Roboto"/>
                <w:bCs/>
              </w:rPr>
            </w:pPr>
          </w:p>
        </w:tc>
        <w:tc>
          <w:tcPr>
            <w:tcW w:w="4806" w:type="dxa"/>
          </w:tcPr>
          <w:p w14:paraId="10BE80C9" w14:textId="77777777" w:rsidR="00DC0063" w:rsidRPr="00222E8A" w:rsidRDefault="00DC0063" w:rsidP="00DC0063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775F5B55" w14:textId="77777777" w:rsidR="00E215BD" w:rsidRPr="00222E8A" w:rsidRDefault="00E215BD" w:rsidP="00DC0063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203FD48D" w14:textId="77777777" w:rsidR="00DC0063" w:rsidRPr="00222E8A" w:rsidRDefault="00DC0063" w:rsidP="00DC0063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</w:tc>
      </w:tr>
      <w:tr w:rsidR="0022649D" w14:paraId="241DB4A7" w14:textId="77777777" w:rsidTr="00BF72C7">
        <w:trPr>
          <w:cantSplit/>
        </w:trPr>
        <w:tc>
          <w:tcPr>
            <w:tcW w:w="1015" w:type="dxa"/>
            <w:shd w:val="clear" w:color="auto" w:fill="E5EFF9"/>
          </w:tcPr>
          <w:p w14:paraId="1B570802" w14:textId="77777777" w:rsidR="0022649D" w:rsidRPr="00222E8A" w:rsidRDefault="0022649D" w:rsidP="00DE4056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IQ-11</w:t>
            </w:r>
          </w:p>
        </w:tc>
        <w:tc>
          <w:tcPr>
            <w:tcW w:w="3744" w:type="dxa"/>
            <w:shd w:val="clear" w:color="auto" w:fill="E5EFF9"/>
          </w:tcPr>
          <w:p w14:paraId="74DB06EC" w14:textId="77777777" w:rsidR="0022649D" w:rsidRPr="00222E8A" w:rsidRDefault="0022649D" w:rsidP="00A65ACF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222E8A">
              <w:rPr>
                <w:rStyle w:val="TableText10"/>
                <w:rFonts w:ascii="Roboto Medium" w:hAnsi="Roboto Medium"/>
                <w:bCs/>
              </w:rPr>
              <w:t>Connect Host Computer to Incubator and Reader</w:t>
            </w:r>
          </w:p>
          <w:p w14:paraId="11A56F8B" w14:textId="77777777" w:rsidR="0022649D" w:rsidRPr="00222E8A" w:rsidRDefault="0022649D" w:rsidP="00A65ACF">
            <w:pPr>
              <w:pStyle w:val="TableBody"/>
              <w:rPr>
                <w:rStyle w:val="TableText10"/>
                <w:rFonts w:ascii="Roboto" w:hAnsi="Roboto"/>
                <w:bCs/>
              </w:rPr>
            </w:pPr>
            <w:r w:rsidRPr="00222E8A">
              <w:rPr>
                <w:rStyle w:val="TableText10"/>
                <w:rFonts w:ascii="Roboto" w:hAnsi="Roboto"/>
                <w:bCs/>
              </w:rPr>
              <w:t xml:space="preserve">Companion reader and incubator connected to the host </w:t>
            </w:r>
            <w:proofErr w:type="gramStart"/>
            <w:r w:rsidRPr="00222E8A">
              <w:rPr>
                <w:rStyle w:val="TableText10"/>
                <w:rFonts w:ascii="Roboto" w:hAnsi="Roboto"/>
                <w:bCs/>
              </w:rPr>
              <w:t>computer?</w:t>
            </w:r>
            <w:proofErr w:type="gramEnd"/>
          </w:p>
          <w:p w14:paraId="12B4D8E0" w14:textId="77777777" w:rsidR="0022649D" w:rsidRPr="00222E8A" w:rsidRDefault="0022649D" w:rsidP="00A65ACF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222E8A">
              <w:rPr>
                <w:rStyle w:val="TableText10"/>
                <w:rFonts w:ascii="Roboto" w:hAnsi="Roboto"/>
              </w:rPr>
              <w:t>If required: Record computer specifications (e.g., processor, operating system), or attach documentation.</w:t>
            </w:r>
          </w:p>
        </w:tc>
        <w:tc>
          <w:tcPr>
            <w:tcW w:w="4806" w:type="dxa"/>
          </w:tcPr>
          <w:p w14:paraId="3EF0D7C0" w14:textId="77777777" w:rsidR="0022649D" w:rsidRPr="00222E8A" w:rsidRDefault="0022649D" w:rsidP="0022649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3891BA71" w14:textId="77777777" w:rsidR="0022649D" w:rsidRPr="00222E8A" w:rsidRDefault="0022649D" w:rsidP="0022649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49AA44C9" w14:textId="77777777" w:rsidR="0022649D" w:rsidRPr="00222E8A" w:rsidRDefault="0022649D" w:rsidP="0022649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</w:tc>
      </w:tr>
      <w:tr w:rsidR="0022649D" w14:paraId="6DE5B9CA" w14:textId="77777777" w:rsidTr="00BF72C7">
        <w:trPr>
          <w:cantSplit/>
        </w:trPr>
        <w:tc>
          <w:tcPr>
            <w:tcW w:w="1015" w:type="dxa"/>
            <w:shd w:val="clear" w:color="auto" w:fill="E5EFF9"/>
          </w:tcPr>
          <w:p w14:paraId="22A83825" w14:textId="77777777" w:rsidR="0022649D" w:rsidRPr="00222E8A" w:rsidRDefault="0022649D" w:rsidP="0022649D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IQ-12</w:t>
            </w:r>
          </w:p>
        </w:tc>
        <w:tc>
          <w:tcPr>
            <w:tcW w:w="3744" w:type="dxa"/>
            <w:shd w:val="clear" w:color="auto" w:fill="E5EFF9"/>
          </w:tcPr>
          <w:p w14:paraId="2A7EB63D" w14:textId="77777777" w:rsidR="0022649D" w:rsidRPr="00222E8A" w:rsidRDefault="0022649D" w:rsidP="0022649D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222E8A">
              <w:rPr>
                <w:rStyle w:val="TableText10"/>
                <w:rFonts w:ascii="Roboto Medium" w:hAnsi="Roboto Medium"/>
                <w:bCs/>
              </w:rPr>
              <w:t>Connect Power</w:t>
            </w:r>
          </w:p>
          <w:p w14:paraId="5A2210FC" w14:textId="77777777" w:rsidR="0022649D" w:rsidRPr="00222E8A" w:rsidRDefault="0022649D" w:rsidP="00057D63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Up to three power suppl</w:t>
            </w:r>
            <w:r w:rsidR="00057D63" w:rsidRPr="00222E8A">
              <w:rPr>
                <w:rStyle w:val="TableText10"/>
                <w:rFonts w:ascii="Roboto" w:hAnsi="Roboto"/>
              </w:rPr>
              <w:t>ies</w:t>
            </w:r>
            <w:r w:rsidRPr="00222E8A">
              <w:rPr>
                <w:rStyle w:val="TableText10"/>
                <w:rFonts w:ascii="Roboto" w:hAnsi="Roboto"/>
              </w:rPr>
              <w:t>/cord</w:t>
            </w:r>
            <w:r w:rsidR="00057D63" w:rsidRPr="00222E8A">
              <w:rPr>
                <w:rStyle w:val="TableText10"/>
                <w:rFonts w:ascii="Roboto" w:hAnsi="Roboto"/>
              </w:rPr>
              <w:t>s</w:t>
            </w:r>
            <w:r w:rsidRPr="00222E8A">
              <w:rPr>
                <w:rStyle w:val="TableText10"/>
                <w:rFonts w:ascii="Roboto" w:hAnsi="Roboto"/>
              </w:rPr>
              <w:t xml:space="preserve"> connected to power receptacles that provide voltage and current within the specified rating for the system?</w:t>
            </w:r>
          </w:p>
        </w:tc>
        <w:tc>
          <w:tcPr>
            <w:tcW w:w="4806" w:type="dxa"/>
          </w:tcPr>
          <w:p w14:paraId="67F270AE" w14:textId="77777777" w:rsidR="0022649D" w:rsidRPr="00222E8A" w:rsidRDefault="0022649D" w:rsidP="0022649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5AD9BAF2" w14:textId="77777777" w:rsidR="0022649D" w:rsidRPr="00222E8A" w:rsidRDefault="0022649D" w:rsidP="0022649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</w:tc>
      </w:tr>
      <w:tr w:rsidR="00034A00" w14:paraId="53B7C59E" w14:textId="77777777" w:rsidTr="00BF72C7">
        <w:trPr>
          <w:cantSplit/>
        </w:trPr>
        <w:tc>
          <w:tcPr>
            <w:tcW w:w="1015" w:type="dxa"/>
            <w:vMerge w:val="restart"/>
            <w:shd w:val="clear" w:color="auto" w:fill="E5EFF9"/>
          </w:tcPr>
          <w:p w14:paraId="21157F75" w14:textId="77777777" w:rsidR="00034A00" w:rsidRPr="00222E8A" w:rsidRDefault="00034A00" w:rsidP="00415933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IQ-13</w:t>
            </w:r>
          </w:p>
        </w:tc>
        <w:tc>
          <w:tcPr>
            <w:tcW w:w="3744" w:type="dxa"/>
            <w:shd w:val="clear" w:color="auto" w:fill="E5EFF9"/>
          </w:tcPr>
          <w:p w14:paraId="50C775C2" w14:textId="77777777" w:rsidR="00034A00" w:rsidRPr="00222E8A" w:rsidRDefault="00034A00" w:rsidP="009528DA">
            <w:pPr>
              <w:pStyle w:val="TableBody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 xml:space="preserve">Configure Companion Instruments </w:t>
            </w:r>
          </w:p>
          <w:p w14:paraId="0EFD6D8B" w14:textId="77777777" w:rsidR="00034A00" w:rsidRPr="00222E8A" w:rsidRDefault="00034A00" w:rsidP="009528DA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Reader configured in Gen5?</w:t>
            </w:r>
          </w:p>
          <w:p w14:paraId="5318244D" w14:textId="77777777" w:rsidR="0006305D" w:rsidRPr="00222E8A" w:rsidRDefault="0006305D" w:rsidP="008010C4">
            <w:pPr>
              <w:pStyle w:val="TableBody"/>
              <w:rPr>
                <w:rStyle w:val="TableText10"/>
                <w:rFonts w:ascii="Roboto" w:hAnsi="Roboto"/>
              </w:rPr>
            </w:pPr>
          </w:p>
          <w:p w14:paraId="23C66C25" w14:textId="65FA6C43" w:rsidR="00034A00" w:rsidRPr="00222E8A" w:rsidRDefault="00034A00" w:rsidP="008010C4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Liquid handler configured in LHC?</w:t>
            </w:r>
          </w:p>
        </w:tc>
        <w:tc>
          <w:tcPr>
            <w:tcW w:w="4806" w:type="dxa"/>
          </w:tcPr>
          <w:p w14:paraId="46F83EB8" w14:textId="054FC6A0" w:rsidR="0006305D" w:rsidRPr="00222E8A" w:rsidRDefault="0006305D" w:rsidP="00863F5C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br/>
            </w:r>
          </w:p>
          <w:p w14:paraId="52B8AAEF" w14:textId="77777777" w:rsidR="00034A00" w:rsidRPr="00222E8A" w:rsidRDefault="00034A00" w:rsidP="00863F5C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11826DB7" w14:textId="77777777" w:rsidR="00034A00" w:rsidRPr="00222E8A" w:rsidRDefault="00034A00" w:rsidP="00863F5C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</w:tc>
      </w:tr>
      <w:tr w:rsidR="00034A00" w14:paraId="26258DD8" w14:textId="77777777" w:rsidTr="00BF72C7">
        <w:trPr>
          <w:cantSplit/>
        </w:trPr>
        <w:tc>
          <w:tcPr>
            <w:tcW w:w="1015" w:type="dxa"/>
            <w:vMerge/>
            <w:shd w:val="clear" w:color="auto" w:fill="E5EFF9"/>
          </w:tcPr>
          <w:p w14:paraId="4C252AD2" w14:textId="77777777" w:rsidR="00034A00" w:rsidRPr="00222E8A" w:rsidRDefault="00034A00" w:rsidP="008010C4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</w:p>
        </w:tc>
        <w:tc>
          <w:tcPr>
            <w:tcW w:w="3744" w:type="dxa"/>
            <w:shd w:val="clear" w:color="auto" w:fill="E5EFF9"/>
          </w:tcPr>
          <w:p w14:paraId="48E88DC2" w14:textId="77777777" w:rsidR="00034A00" w:rsidRPr="00222E8A" w:rsidRDefault="00034A00" w:rsidP="008010C4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222E8A">
              <w:rPr>
                <w:rStyle w:val="TableText10"/>
                <w:rFonts w:ascii="Roboto Medium" w:hAnsi="Roboto Medium"/>
                <w:bCs/>
              </w:rPr>
              <w:t>Establish Communication</w:t>
            </w:r>
          </w:p>
          <w:p w14:paraId="1C9332A8" w14:textId="77777777" w:rsidR="00034A00" w:rsidRPr="00222E8A" w:rsidRDefault="00034A00" w:rsidP="008010C4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Communication with reader tested in Gen5?</w:t>
            </w:r>
          </w:p>
          <w:p w14:paraId="560B0F14" w14:textId="77777777" w:rsidR="00034A00" w:rsidRPr="00222E8A" w:rsidRDefault="00034A00" w:rsidP="008010C4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Communication with washer or dispenser tested in LHC?</w:t>
            </w:r>
          </w:p>
        </w:tc>
        <w:tc>
          <w:tcPr>
            <w:tcW w:w="4806" w:type="dxa"/>
          </w:tcPr>
          <w:p w14:paraId="014E4704" w14:textId="77777777" w:rsidR="00034A00" w:rsidRPr="00222E8A" w:rsidRDefault="00034A00" w:rsidP="008010C4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33070247" w14:textId="77777777" w:rsidR="00034A00" w:rsidRPr="00222E8A" w:rsidRDefault="00034A00" w:rsidP="008010C4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     </w:t>
            </w:r>
            <w:r w:rsidRPr="00222E8A">
              <w:rPr>
                <w:rStyle w:val="TableText10"/>
                <w:rFonts w:ascii="Roboto" w:hAnsi="Roboto"/>
                <w:i/>
                <w:iCs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2EEF1C83" w14:textId="77777777" w:rsidR="00034A00" w:rsidRPr="00222E8A" w:rsidRDefault="00034A00" w:rsidP="008010C4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</w:tc>
      </w:tr>
      <w:tr w:rsidR="00034A00" w14:paraId="578AB2CF" w14:textId="77777777" w:rsidTr="00BF72C7">
        <w:trPr>
          <w:cantSplit/>
        </w:trPr>
        <w:tc>
          <w:tcPr>
            <w:tcW w:w="1015" w:type="dxa"/>
            <w:vMerge/>
            <w:shd w:val="clear" w:color="auto" w:fill="E5EFF9"/>
          </w:tcPr>
          <w:p w14:paraId="09BF54CD" w14:textId="77777777" w:rsidR="00034A00" w:rsidRPr="00222E8A" w:rsidRDefault="00034A00" w:rsidP="008010C4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</w:p>
        </w:tc>
        <w:tc>
          <w:tcPr>
            <w:tcW w:w="3744" w:type="dxa"/>
            <w:shd w:val="clear" w:color="auto" w:fill="E5EFF9"/>
          </w:tcPr>
          <w:p w14:paraId="0C24F695" w14:textId="77777777" w:rsidR="00034A00" w:rsidRPr="00222E8A" w:rsidRDefault="00034A00" w:rsidP="008010C4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222E8A">
              <w:rPr>
                <w:rStyle w:val="TableText10"/>
                <w:rFonts w:ascii="Roboto Medium" w:hAnsi="Roboto Medium"/>
                <w:bCs/>
              </w:rPr>
              <w:t>Create &amp; Test Run Protocols</w:t>
            </w:r>
          </w:p>
          <w:p w14:paraId="01147382" w14:textId="77777777" w:rsidR="00034A00" w:rsidRPr="00222E8A" w:rsidRDefault="00034A00" w:rsidP="008010C4">
            <w:pPr>
              <w:pStyle w:val="TableBody"/>
              <w:rPr>
                <w:rStyle w:val="TableText10"/>
                <w:rFonts w:ascii="Roboto" w:hAnsi="Roboto"/>
                <w:bCs/>
              </w:rPr>
            </w:pPr>
            <w:r w:rsidRPr="00222E8A">
              <w:rPr>
                <w:rStyle w:val="TableText10"/>
                <w:rFonts w:ascii="Roboto" w:hAnsi="Roboto"/>
                <w:bCs/>
              </w:rPr>
              <w:t>Gen5 protocols tested?</w:t>
            </w:r>
          </w:p>
          <w:p w14:paraId="089FF4FF" w14:textId="77777777" w:rsidR="00034A00" w:rsidRPr="00222E8A" w:rsidRDefault="00034A00" w:rsidP="000C0914">
            <w:pPr>
              <w:pStyle w:val="TableBody"/>
              <w:spacing w:before="120"/>
              <w:rPr>
                <w:rStyle w:val="TableText10"/>
                <w:rFonts w:ascii="Roboto" w:hAnsi="Roboto"/>
                <w:bCs/>
              </w:rPr>
            </w:pPr>
            <w:r w:rsidRPr="00222E8A">
              <w:rPr>
                <w:rStyle w:val="TableText10"/>
                <w:rFonts w:ascii="Roboto" w:hAnsi="Roboto"/>
                <w:bCs/>
              </w:rPr>
              <w:t>LHC protocols tested?</w:t>
            </w:r>
          </w:p>
        </w:tc>
        <w:tc>
          <w:tcPr>
            <w:tcW w:w="4806" w:type="dxa"/>
          </w:tcPr>
          <w:p w14:paraId="7B867D4A" w14:textId="77777777" w:rsidR="00034A00" w:rsidRPr="00222E8A" w:rsidRDefault="00034A00" w:rsidP="008010C4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718178BD" w14:textId="77777777" w:rsidR="00034A00" w:rsidRPr="00222E8A" w:rsidRDefault="00034A00" w:rsidP="00F46922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     </w:t>
            </w:r>
            <w:r w:rsidRPr="00222E8A">
              <w:rPr>
                <w:rStyle w:val="TableText10"/>
                <w:rFonts w:ascii="Roboto" w:hAnsi="Roboto"/>
                <w:i/>
                <w:iCs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0F01EA6B" w14:textId="77777777" w:rsidR="00034A00" w:rsidRPr="00222E8A" w:rsidRDefault="00034A00" w:rsidP="00F46922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</w:tc>
      </w:tr>
      <w:tr w:rsidR="00637902" w14:paraId="4C52BA79" w14:textId="77777777" w:rsidTr="00BF72C7">
        <w:trPr>
          <w:cantSplit/>
        </w:trPr>
        <w:tc>
          <w:tcPr>
            <w:tcW w:w="1015" w:type="dxa"/>
            <w:vMerge w:val="restart"/>
            <w:shd w:val="clear" w:color="auto" w:fill="E5EFF9"/>
          </w:tcPr>
          <w:p w14:paraId="7EFA81EB" w14:textId="77777777" w:rsidR="00637902" w:rsidRPr="00222E8A" w:rsidRDefault="00637902" w:rsidP="008010C4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IQ-14</w:t>
            </w:r>
          </w:p>
        </w:tc>
        <w:tc>
          <w:tcPr>
            <w:tcW w:w="3744" w:type="dxa"/>
            <w:shd w:val="clear" w:color="auto" w:fill="E5EFF9"/>
          </w:tcPr>
          <w:p w14:paraId="6B570297" w14:textId="77777777" w:rsidR="00637902" w:rsidRPr="00222E8A" w:rsidRDefault="00637902" w:rsidP="008010C4">
            <w:pPr>
              <w:pStyle w:val="TableBody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Configure Instruments for BioSpa</w:t>
            </w:r>
          </w:p>
          <w:p w14:paraId="040B3C31" w14:textId="77777777" w:rsidR="00637902" w:rsidRPr="00222E8A" w:rsidRDefault="00637902" w:rsidP="008010C4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BioSpa software configured to use liquid handler and/or reader?</w:t>
            </w:r>
          </w:p>
          <w:p w14:paraId="3E10D57B" w14:textId="77777777" w:rsidR="00637902" w:rsidRPr="00222E8A" w:rsidRDefault="00637902" w:rsidP="008010C4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All self-tests successful?</w:t>
            </w:r>
          </w:p>
          <w:p w14:paraId="26DA9392" w14:textId="77777777" w:rsidR="00637902" w:rsidRPr="00222E8A" w:rsidRDefault="00637902" w:rsidP="00FA5041">
            <w:pPr>
              <w:pStyle w:val="TableBody"/>
              <w:jc w:val="right"/>
              <w:rPr>
                <w:rStyle w:val="TableText10"/>
                <w:rFonts w:ascii="Roboto" w:hAnsi="Roboto"/>
              </w:rPr>
            </w:pPr>
          </w:p>
        </w:tc>
        <w:tc>
          <w:tcPr>
            <w:tcW w:w="4806" w:type="dxa"/>
          </w:tcPr>
          <w:p w14:paraId="2A5C113F" w14:textId="77777777" w:rsidR="00637902" w:rsidRPr="00222E8A" w:rsidRDefault="00637902" w:rsidP="004B124F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290E631F" w14:textId="77777777" w:rsidR="00637902" w:rsidRPr="00222E8A" w:rsidRDefault="00637902" w:rsidP="008010C4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27FD6FCF" w14:textId="77777777" w:rsidR="00637902" w:rsidRPr="00222E8A" w:rsidRDefault="00637902" w:rsidP="008010C4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40B71FFB" w14:textId="77777777" w:rsidR="00637902" w:rsidRPr="00222E8A" w:rsidRDefault="00637902" w:rsidP="004B124F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PASS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FAIL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</w:tc>
      </w:tr>
      <w:tr w:rsidR="00637902" w14:paraId="632DA6CC" w14:textId="77777777" w:rsidTr="00BF72C7">
        <w:trPr>
          <w:cantSplit/>
        </w:trPr>
        <w:tc>
          <w:tcPr>
            <w:tcW w:w="1015" w:type="dxa"/>
            <w:vMerge/>
            <w:shd w:val="clear" w:color="auto" w:fill="E5EFF9"/>
          </w:tcPr>
          <w:p w14:paraId="1CC88914" w14:textId="77777777" w:rsidR="00637902" w:rsidRPr="00222E8A" w:rsidRDefault="00637902" w:rsidP="009528DA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</w:p>
        </w:tc>
        <w:tc>
          <w:tcPr>
            <w:tcW w:w="3744" w:type="dxa"/>
            <w:shd w:val="clear" w:color="auto" w:fill="E5EFF9"/>
          </w:tcPr>
          <w:p w14:paraId="543F84EE" w14:textId="77777777" w:rsidR="00637902" w:rsidRPr="00222E8A" w:rsidRDefault="00637902" w:rsidP="00BB5359">
            <w:pPr>
              <w:pStyle w:val="TableBody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Record BioSpa Software Info</w:t>
            </w:r>
          </w:p>
          <w:p w14:paraId="23DB6EF0" w14:textId="77777777" w:rsidR="00637902" w:rsidRPr="00222E8A" w:rsidRDefault="00637902" w:rsidP="00BB5359">
            <w:pPr>
              <w:pStyle w:val="TableBody"/>
              <w:pageBreakBefore/>
              <w:jc w:val="right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Model:</w:t>
            </w:r>
          </w:p>
          <w:p w14:paraId="343BA3D0" w14:textId="77777777" w:rsidR="00637902" w:rsidRPr="00222E8A" w:rsidRDefault="00637902" w:rsidP="00BB5359">
            <w:pPr>
              <w:pStyle w:val="TableBody"/>
              <w:pageBreakBefore/>
              <w:jc w:val="right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Serial Number:</w:t>
            </w:r>
          </w:p>
          <w:p w14:paraId="6F0825FF" w14:textId="77777777" w:rsidR="00637902" w:rsidRPr="00222E8A" w:rsidRDefault="00637902" w:rsidP="00BB5359">
            <w:pPr>
              <w:pStyle w:val="TableBody"/>
              <w:pageBreakBefore/>
              <w:jc w:val="right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Installation Version:</w:t>
            </w:r>
          </w:p>
          <w:p w14:paraId="26A693C3" w14:textId="77777777" w:rsidR="00637902" w:rsidRPr="00222E8A" w:rsidRDefault="00637902" w:rsidP="00BB5359">
            <w:pPr>
              <w:pStyle w:val="TableBody"/>
              <w:pageBreakBefore/>
              <w:jc w:val="right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PC Software Version:</w:t>
            </w:r>
          </w:p>
          <w:p w14:paraId="5F7F5783" w14:textId="77777777" w:rsidR="00637902" w:rsidRPr="00222E8A" w:rsidRDefault="00637902" w:rsidP="00BB5359">
            <w:pPr>
              <w:pStyle w:val="TableBody"/>
              <w:pageBreakBefore/>
              <w:jc w:val="right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Motor Controller Basecode:</w:t>
            </w:r>
          </w:p>
          <w:p w14:paraId="334D14DB" w14:textId="77777777" w:rsidR="00637902" w:rsidRPr="00222E8A" w:rsidRDefault="00637902" w:rsidP="00D84D29">
            <w:pPr>
              <w:pStyle w:val="TableBody"/>
              <w:pageBreakBefore/>
              <w:jc w:val="right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Gas Controller Basecode:</w:t>
            </w:r>
          </w:p>
          <w:p w14:paraId="2F25EE5A" w14:textId="77777777" w:rsidR="00637902" w:rsidRPr="00222E8A" w:rsidRDefault="00637902" w:rsidP="00D84D29">
            <w:pPr>
              <w:pStyle w:val="TableBody"/>
              <w:pageBreakBefore/>
              <w:jc w:val="right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Temperature Controller Basecode:</w:t>
            </w:r>
          </w:p>
          <w:p w14:paraId="5D35AF89" w14:textId="77777777" w:rsidR="00637902" w:rsidRPr="00222E8A" w:rsidRDefault="00034A00" w:rsidP="009528DA">
            <w:pPr>
              <w:pStyle w:val="TableBody"/>
              <w:jc w:val="right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Gen5 Version:</w:t>
            </w:r>
          </w:p>
          <w:p w14:paraId="6F9C077D" w14:textId="77777777" w:rsidR="00034A00" w:rsidRPr="00222E8A" w:rsidRDefault="00034A00" w:rsidP="009528DA">
            <w:pPr>
              <w:pStyle w:val="TableBody"/>
              <w:jc w:val="right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LHC Version:</w:t>
            </w:r>
          </w:p>
        </w:tc>
        <w:tc>
          <w:tcPr>
            <w:tcW w:w="4806" w:type="dxa"/>
          </w:tcPr>
          <w:p w14:paraId="4FD835C1" w14:textId="77777777" w:rsidR="00637902" w:rsidRPr="00222E8A" w:rsidRDefault="00637902" w:rsidP="00743298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349303F5" w14:textId="77777777" w:rsidR="00637902" w:rsidRPr="00222E8A" w:rsidRDefault="00637902" w:rsidP="00BB5359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070B957D" w14:textId="77777777" w:rsidR="00637902" w:rsidRPr="00222E8A" w:rsidRDefault="00637902" w:rsidP="00BB5359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62729AD3" w14:textId="77777777" w:rsidR="00637902" w:rsidRPr="00222E8A" w:rsidRDefault="00637902" w:rsidP="00BB5359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61AA7641" w14:textId="77777777" w:rsidR="00637902" w:rsidRPr="00222E8A" w:rsidRDefault="00637902" w:rsidP="00BB5359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63878124" w14:textId="77777777" w:rsidR="00637902" w:rsidRPr="00222E8A" w:rsidRDefault="00637902" w:rsidP="00D44B0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607220A3" w14:textId="77777777" w:rsidR="00637902" w:rsidRPr="00222E8A" w:rsidRDefault="00637902" w:rsidP="00D44B0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155AEFE6" w14:textId="77777777" w:rsidR="00637902" w:rsidRPr="00222E8A" w:rsidRDefault="00637902" w:rsidP="00D44B0D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5CB2067F" w14:textId="77777777" w:rsidR="00034A00" w:rsidRPr="00222E8A" w:rsidRDefault="00034A00" w:rsidP="00034A00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34B01BF7" w14:textId="77777777" w:rsidR="00034A00" w:rsidRPr="00222E8A" w:rsidRDefault="00034A00" w:rsidP="00034A00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</w:tc>
      </w:tr>
      <w:tr w:rsidR="008010C4" w14:paraId="2C39604E" w14:textId="77777777" w:rsidTr="00BF72C7">
        <w:trPr>
          <w:cantSplit/>
        </w:trPr>
        <w:tc>
          <w:tcPr>
            <w:tcW w:w="1015" w:type="dxa"/>
            <w:shd w:val="clear" w:color="auto" w:fill="E5EFF9"/>
          </w:tcPr>
          <w:p w14:paraId="6964D8AB" w14:textId="77777777" w:rsidR="008010C4" w:rsidRPr="00222E8A" w:rsidRDefault="00637902" w:rsidP="009528DA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IQ-15</w:t>
            </w:r>
          </w:p>
        </w:tc>
        <w:tc>
          <w:tcPr>
            <w:tcW w:w="3744" w:type="dxa"/>
            <w:shd w:val="clear" w:color="auto" w:fill="E5EFF9"/>
          </w:tcPr>
          <w:p w14:paraId="5CD8FBED" w14:textId="77777777" w:rsidR="008010C4" w:rsidRPr="00222E8A" w:rsidRDefault="00637902" w:rsidP="00637902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222E8A">
              <w:rPr>
                <w:rStyle w:val="TableText10"/>
                <w:rFonts w:ascii="Roboto Medium" w:hAnsi="Roboto Medium"/>
                <w:bCs/>
              </w:rPr>
              <w:t xml:space="preserve">Align </w:t>
            </w:r>
            <w:r w:rsidR="002E01F5" w:rsidRPr="00222E8A">
              <w:rPr>
                <w:rStyle w:val="TableText10"/>
                <w:rFonts w:ascii="Roboto Medium" w:hAnsi="Roboto Medium"/>
                <w:bCs/>
              </w:rPr>
              <w:t>Instruments</w:t>
            </w:r>
            <w:r w:rsidRPr="00222E8A">
              <w:rPr>
                <w:rStyle w:val="TableText10"/>
                <w:rFonts w:ascii="Roboto Medium" w:hAnsi="Roboto Medium"/>
                <w:bCs/>
              </w:rPr>
              <w:t xml:space="preserve"> </w:t>
            </w:r>
          </w:p>
          <w:p w14:paraId="0B458AD8" w14:textId="77777777" w:rsidR="00637902" w:rsidRPr="00222E8A" w:rsidRDefault="00637902" w:rsidP="00637902">
            <w:pPr>
              <w:pStyle w:val="TableBody"/>
              <w:rPr>
                <w:rStyle w:val="TableText10"/>
                <w:rFonts w:ascii="Roboto" w:hAnsi="Roboto"/>
                <w:bCs/>
              </w:rPr>
            </w:pPr>
            <w:r w:rsidRPr="00222E8A">
              <w:rPr>
                <w:rStyle w:val="TableText10"/>
                <w:rFonts w:ascii="Roboto" w:hAnsi="Roboto"/>
                <w:bCs/>
              </w:rPr>
              <w:t>Gripper aligned to deliver and retrieve microplates to companion instruments?</w:t>
            </w:r>
          </w:p>
        </w:tc>
        <w:tc>
          <w:tcPr>
            <w:tcW w:w="4806" w:type="dxa"/>
          </w:tcPr>
          <w:p w14:paraId="05EC287C" w14:textId="77777777" w:rsidR="008010C4" w:rsidRPr="00222E8A" w:rsidRDefault="008010C4" w:rsidP="004B124F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</w:p>
          <w:p w14:paraId="4FD9D05F" w14:textId="77777777" w:rsidR="00637902" w:rsidRPr="00222E8A" w:rsidRDefault="00637902" w:rsidP="00637902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721BB69C" w14:textId="77777777" w:rsidR="00637902" w:rsidRPr="00222E8A" w:rsidRDefault="00637902" w:rsidP="004B124F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  <w:u w:val="single"/>
              </w:rPr>
            </w:pPr>
          </w:p>
        </w:tc>
      </w:tr>
      <w:tr w:rsidR="008010C4" w14:paraId="250DDFF5" w14:textId="77777777" w:rsidTr="00BF72C7">
        <w:trPr>
          <w:cantSplit/>
        </w:trPr>
        <w:tc>
          <w:tcPr>
            <w:tcW w:w="1015" w:type="dxa"/>
            <w:tcBorders>
              <w:bottom w:val="single" w:sz="8" w:space="0" w:color="808080"/>
            </w:tcBorders>
            <w:shd w:val="clear" w:color="auto" w:fill="E5EFF9"/>
          </w:tcPr>
          <w:p w14:paraId="30305DE3" w14:textId="77777777" w:rsidR="008010C4" w:rsidRPr="00222E8A" w:rsidRDefault="008D4258" w:rsidP="008D4258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IQ-16</w:t>
            </w:r>
          </w:p>
        </w:tc>
        <w:tc>
          <w:tcPr>
            <w:tcW w:w="3744" w:type="dxa"/>
            <w:tcBorders>
              <w:bottom w:val="single" w:sz="8" w:space="0" w:color="808080"/>
            </w:tcBorders>
            <w:shd w:val="clear" w:color="auto" w:fill="E5EFF9"/>
          </w:tcPr>
          <w:p w14:paraId="4A8EA73B" w14:textId="77777777" w:rsidR="008010C4" w:rsidRPr="00222E8A" w:rsidRDefault="008D4258" w:rsidP="0008046D">
            <w:pPr>
              <w:pStyle w:val="TableBody"/>
              <w:rPr>
                <w:rStyle w:val="TableText10"/>
                <w:rFonts w:ascii="Roboto Medium" w:hAnsi="Roboto Medium"/>
              </w:rPr>
            </w:pPr>
            <w:r w:rsidRPr="00222E8A">
              <w:rPr>
                <w:rStyle w:val="TableText10"/>
                <w:rFonts w:ascii="Roboto Medium" w:hAnsi="Roboto Medium"/>
              </w:rPr>
              <w:t>Create and Run a Test Session</w:t>
            </w:r>
            <w:r w:rsidR="00285089" w:rsidRPr="00222E8A">
              <w:rPr>
                <w:rStyle w:val="TableText10"/>
                <w:rFonts w:ascii="Roboto Medium" w:hAnsi="Roboto Medium"/>
              </w:rPr>
              <w:t xml:space="preserve"> </w:t>
            </w:r>
          </w:p>
          <w:p w14:paraId="5DB24D23" w14:textId="77777777" w:rsidR="008D4258" w:rsidRPr="00222E8A" w:rsidRDefault="008D4258" w:rsidP="0008046D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Define a Reader-Imager session?</w:t>
            </w:r>
          </w:p>
          <w:p w14:paraId="1C46153A" w14:textId="77777777" w:rsidR="008D4258" w:rsidRPr="00222E8A" w:rsidRDefault="008D4258" w:rsidP="005E4965">
            <w:pPr>
              <w:pStyle w:val="TableBody"/>
              <w:spacing w:before="120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Define a Washer-Dispenser session?</w:t>
            </w:r>
          </w:p>
          <w:p w14:paraId="47A91FEC" w14:textId="77777777" w:rsidR="005E4965" w:rsidRPr="00222E8A" w:rsidRDefault="005E4965" w:rsidP="0008046D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Gas-flow test pass?</w:t>
            </w:r>
          </w:p>
          <w:p w14:paraId="3E3A7002" w14:textId="77777777" w:rsidR="008D4258" w:rsidRPr="00222E8A" w:rsidRDefault="008D4258" w:rsidP="0008046D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 xml:space="preserve">Session completed </w:t>
            </w:r>
            <w:proofErr w:type="gramStart"/>
            <w:r w:rsidRPr="00222E8A">
              <w:rPr>
                <w:rStyle w:val="TableText10"/>
                <w:rFonts w:ascii="Roboto" w:hAnsi="Roboto"/>
              </w:rPr>
              <w:t>successfully?</w:t>
            </w:r>
            <w:proofErr w:type="gramEnd"/>
            <w:r w:rsidRPr="00222E8A">
              <w:rPr>
                <w:rStyle w:val="TableText10"/>
                <w:rFonts w:ascii="Roboto" w:hAnsi="Roboto"/>
              </w:rPr>
              <w:t xml:space="preserve"> Including:</w:t>
            </w:r>
          </w:p>
          <w:p w14:paraId="62E7DD4F" w14:textId="77777777" w:rsidR="008D4258" w:rsidRPr="00222E8A" w:rsidRDefault="0080283E" w:rsidP="0080283E">
            <w:pPr>
              <w:pStyle w:val="TableBody"/>
              <w:numPr>
                <w:ilvl w:val="0"/>
                <w:numId w:val="19"/>
              </w:numPr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Temperature at set point</w:t>
            </w:r>
          </w:p>
          <w:p w14:paraId="7421FEB5" w14:textId="77777777" w:rsidR="0080283E" w:rsidRPr="00222E8A" w:rsidRDefault="0080283E" w:rsidP="0080283E">
            <w:pPr>
              <w:pStyle w:val="TableBody"/>
              <w:numPr>
                <w:ilvl w:val="0"/>
                <w:numId w:val="19"/>
              </w:numPr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>CO2/N2 at set point</w:t>
            </w:r>
          </w:p>
          <w:p w14:paraId="57354BE1" w14:textId="77777777" w:rsidR="0080283E" w:rsidRPr="00222E8A" w:rsidRDefault="0080283E" w:rsidP="00D67D1C">
            <w:pPr>
              <w:pStyle w:val="TableBody"/>
              <w:numPr>
                <w:ilvl w:val="0"/>
                <w:numId w:val="19"/>
              </w:numPr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 xml:space="preserve">Humidity at </w:t>
            </w:r>
            <w:r w:rsidR="00D67D1C" w:rsidRPr="00222E8A">
              <w:rPr>
                <w:rStyle w:val="TableText10"/>
                <w:rFonts w:ascii="Roboto" w:hAnsi="Roboto"/>
              </w:rPr>
              <w:t>expect</w:t>
            </w:r>
            <w:r w:rsidRPr="00222E8A">
              <w:rPr>
                <w:rStyle w:val="TableText10"/>
                <w:rFonts w:ascii="Roboto" w:hAnsi="Roboto"/>
              </w:rPr>
              <w:t>ed level</w:t>
            </w:r>
          </w:p>
        </w:tc>
        <w:tc>
          <w:tcPr>
            <w:tcW w:w="4806" w:type="dxa"/>
            <w:tcBorders>
              <w:bottom w:val="single" w:sz="8" w:space="0" w:color="808080"/>
            </w:tcBorders>
          </w:tcPr>
          <w:p w14:paraId="32ACE6C2" w14:textId="77777777" w:rsidR="008010C4" w:rsidRPr="00222E8A" w:rsidRDefault="008010C4" w:rsidP="004B124F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2E1D6929" w14:textId="77777777" w:rsidR="0080283E" w:rsidRPr="00222E8A" w:rsidRDefault="0080283E" w:rsidP="005E4965">
            <w:pPr>
              <w:pStyle w:val="TableBody"/>
              <w:tabs>
                <w:tab w:val="left" w:pos="4464"/>
              </w:tabs>
              <w:spacing w:before="0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395804B7" w14:textId="77777777" w:rsidR="0080283E" w:rsidRPr="00222E8A" w:rsidRDefault="0080283E" w:rsidP="0080283E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00B9AA84" w14:textId="77777777" w:rsidR="0080283E" w:rsidRPr="00222E8A" w:rsidRDefault="0080283E" w:rsidP="0080283E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6DCF28BF" w14:textId="77777777" w:rsidR="005E4965" w:rsidRPr="00222E8A" w:rsidRDefault="005E4965" w:rsidP="005E4965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  <w:p w14:paraId="3F5B1A54" w14:textId="77777777" w:rsidR="0080283E" w:rsidRPr="00222E8A" w:rsidRDefault="0080283E" w:rsidP="004B124F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</w:tc>
      </w:tr>
      <w:tr w:rsidR="008010C4" w14:paraId="4CC70E30" w14:textId="77777777" w:rsidTr="00BF72C7">
        <w:trPr>
          <w:cantSplit/>
        </w:trPr>
        <w:tc>
          <w:tcPr>
            <w:tcW w:w="1015" w:type="dxa"/>
            <w:tcBorders>
              <w:top w:val="single" w:sz="8" w:space="0" w:color="808080"/>
            </w:tcBorders>
            <w:shd w:val="clear" w:color="auto" w:fill="E5EFF9"/>
          </w:tcPr>
          <w:p w14:paraId="205592DF" w14:textId="77777777" w:rsidR="008010C4" w:rsidRPr="00222E8A" w:rsidRDefault="008010C4" w:rsidP="009528DA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</w:p>
        </w:tc>
        <w:tc>
          <w:tcPr>
            <w:tcW w:w="3744" w:type="dxa"/>
            <w:tcBorders>
              <w:top w:val="single" w:sz="8" w:space="0" w:color="808080"/>
            </w:tcBorders>
            <w:shd w:val="clear" w:color="auto" w:fill="E5EFF9"/>
          </w:tcPr>
          <w:p w14:paraId="0DF038D3" w14:textId="77777777" w:rsidR="008010C4" w:rsidRPr="00222E8A" w:rsidRDefault="008010C4" w:rsidP="009528DA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222E8A">
              <w:rPr>
                <w:rStyle w:val="TableText10"/>
                <w:rFonts w:ascii="Roboto Medium" w:hAnsi="Roboto Medium"/>
                <w:bCs/>
              </w:rPr>
              <w:t>Review Safety Information</w:t>
            </w:r>
          </w:p>
          <w:p w14:paraId="53C0B8E3" w14:textId="77777777" w:rsidR="008010C4" w:rsidRPr="00222E8A" w:rsidRDefault="008010C4" w:rsidP="009528DA">
            <w:pPr>
              <w:pStyle w:val="TableBody"/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t xml:space="preserve">Information pertaining to Warnings, Hazards, Precautions, and Safety Symbols reviewed </w:t>
            </w:r>
            <w:r w:rsidRPr="00222E8A">
              <w:rPr>
                <w:rStyle w:val="TableText10"/>
                <w:rFonts w:ascii="Roboto" w:hAnsi="Roboto"/>
              </w:rPr>
              <w:br/>
              <w:t>(or will be reviewed, as a part of training)?</w:t>
            </w:r>
          </w:p>
        </w:tc>
        <w:tc>
          <w:tcPr>
            <w:tcW w:w="4806" w:type="dxa"/>
            <w:tcBorders>
              <w:top w:val="single" w:sz="8" w:space="0" w:color="808080"/>
            </w:tcBorders>
          </w:tcPr>
          <w:p w14:paraId="2381CC2F" w14:textId="77777777" w:rsidR="008010C4" w:rsidRPr="00222E8A" w:rsidRDefault="008010C4" w:rsidP="004B124F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</w:p>
          <w:p w14:paraId="4582FA3F" w14:textId="77777777" w:rsidR="008010C4" w:rsidRPr="00222E8A" w:rsidRDefault="008010C4" w:rsidP="004B124F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</w:tc>
      </w:tr>
      <w:tr w:rsidR="008010C4" w14:paraId="49CE62F7" w14:textId="77777777" w:rsidTr="00BF72C7">
        <w:trPr>
          <w:cantSplit/>
        </w:trPr>
        <w:tc>
          <w:tcPr>
            <w:tcW w:w="1015" w:type="dxa"/>
            <w:shd w:val="clear" w:color="auto" w:fill="E5EFF9"/>
          </w:tcPr>
          <w:p w14:paraId="0B783656" w14:textId="77777777" w:rsidR="008010C4" w:rsidRPr="00222E8A" w:rsidRDefault="008010C4" w:rsidP="009528DA">
            <w:pPr>
              <w:pStyle w:val="TableBody"/>
              <w:jc w:val="center"/>
              <w:rPr>
                <w:rStyle w:val="TableText10"/>
                <w:rFonts w:ascii="Roboto Medium" w:hAnsi="Roboto Medium"/>
              </w:rPr>
            </w:pPr>
          </w:p>
        </w:tc>
        <w:tc>
          <w:tcPr>
            <w:tcW w:w="3744" w:type="dxa"/>
            <w:shd w:val="clear" w:color="auto" w:fill="E5EFF9"/>
          </w:tcPr>
          <w:p w14:paraId="1DC92E20" w14:textId="7EF92E5E" w:rsidR="008010C4" w:rsidRPr="00222E8A" w:rsidRDefault="008010C4" w:rsidP="009528DA">
            <w:pPr>
              <w:pStyle w:val="TableBody"/>
              <w:rPr>
                <w:rStyle w:val="TableText10"/>
                <w:rFonts w:ascii="Roboto Medium" w:hAnsi="Roboto Medium"/>
                <w:bCs/>
              </w:rPr>
            </w:pPr>
            <w:r w:rsidRPr="00222E8A">
              <w:rPr>
                <w:rStyle w:val="TableText10"/>
                <w:rFonts w:ascii="Roboto Medium" w:hAnsi="Roboto Medium"/>
                <w:bCs/>
              </w:rPr>
              <w:t xml:space="preserve">Product registered with </w:t>
            </w:r>
            <w:r w:rsidR="004A1536" w:rsidRPr="00222E8A">
              <w:rPr>
                <w:rStyle w:val="TableText10"/>
                <w:rFonts w:ascii="Roboto Medium" w:hAnsi="Roboto Medium"/>
                <w:bCs/>
              </w:rPr>
              <w:t>Agilent</w:t>
            </w:r>
            <w:r w:rsidRPr="00222E8A">
              <w:rPr>
                <w:rStyle w:val="TableText10"/>
                <w:rFonts w:ascii="Roboto Medium" w:hAnsi="Roboto Medium"/>
                <w:bCs/>
              </w:rPr>
              <w:t>?</w:t>
            </w:r>
          </w:p>
        </w:tc>
        <w:tc>
          <w:tcPr>
            <w:tcW w:w="4806" w:type="dxa"/>
          </w:tcPr>
          <w:p w14:paraId="49FB53E5" w14:textId="77777777" w:rsidR="008010C4" w:rsidRPr="00222E8A" w:rsidRDefault="008010C4" w:rsidP="004B124F">
            <w:pPr>
              <w:pStyle w:val="TableBody"/>
              <w:tabs>
                <w:tab w:val="left" w:pos="4464"/>
              </w:tabs>
              <w:rPr>
                <w:rStyle w:val="TableText10"/>
                <w:rFonts w:ascii="Roboto" w:hAnsi="Roboto"/>
              </w:rPr>
            </w:pP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YES     </w:t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NO</w:t>
            </w:r>
            <w:r w:rsidRPr="00222E8A">
              <w:rPr>
                <w:rStyle w:val="TableText10"/>
                <w:rFonts w:ascii="Roboto" w:hAnsi="Roboto"/>
              </w:rPr>
              <w:br/>
            </w:r>
            <w:r w:rsidRPr="00222E8A">
              <w:rPr>
                <w:rStyle w:val="TableText10"/>
                <w:rFonts w:ascii="Roboto" w:hAnsi="Roboto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2E8A">
              <w:rPr>
                <w:rStyle w:val="TableText10"/>
                <w:rFonts w:ascii="Roboto" w:hAnsi="Roboto"/>
              </w:rPr>
              <w:instrText xml:space="preserve"> FORMCHECKBOX </w:instrText>
            </w:r>
            <w:r w:rsidR="00000000">
              <w:rPr>
                <w:rStyle w:val="TableText10"/>
                <w:rFonts w:ascii="Roboto" w:hAnsi="Roboto"/>
              </w:rPr>
            </w:r>
            <w:r w:rsidR="00000000">
              <w:rPr>
                <w:rStyle w:val="TableText10"/>
                <w:rFonts w:ascii="Roboto" w:hAnsi="Roboto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</w:rPr>
              <w:fldChar w:fldCharType="end"/>
            </w:r>
            <w:r w:rsidRPr="00222E8A">
              <w:rPr>
                <w:rStyle w:val="TableText10"/>
                <w:rFonts w:ascii="Roboto" w:hAnsi="Roboto"/>
              </w:rPr>
              <w:t xml:space="preserve"> N/A 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u w:val="single"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u w:val="single"/>
              </w:rPr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noProof/>
                <w:u w:val="single"/>
              </w:rPr>
              <w:t> </w:t>
            </w:r>
            <w:r w:rsidRPr="00222E8A">
              <w:rPr>
                <w:rStyle w:val="TableText10"/>
                <w:rFonts w:ascii="Roboto" w:hAnsi="Roboto"/>
                <w:u w:val="single"/>
              </w:rPr>
              <w:fldChar w:fldCharType="end"/>
            </w:r>
            <w:r w:rsidRPr="00222E8A">
              <w:rPr>
                <w:rStyle w:val="TableText10"/>
                <w:rFonts w:ascii="Roboto" w:hAnsi="Roboto"/>
                <w:u w:val="single"/>
              </w:rPr>
              <w:tab/>
            </w:r>
          </w:p>
        </w:tc>
      </w:tr>
    </w:tbl>
    <w:p w14:paraId="0DB7715B" w14:textId="77777777" w:rsidR="00610A55" w:rsidRDefault="00610A55"/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565"/>
      </w:tblGrid>
      <w:tr w:rsidR="003B1AA5" w14:paraId="43C4A09F" w14:textId="77777777" w:rsidTr="00C925D3">
        <w:trPr>
          <w:cantSplit/>
          <w:trHeight w:val="5965"/>
        </w:trPr>
        <w:tc>
          <w:tcPr>
            <w:tcW w:w="9565" w:type="dxa"/>
          </w:tcPr>
          <w:p w14:paraId="51845872" w14:textId="77777777" w:rsidR="003B1AA5" w:rsidRPr="00222E8A" w:rsidRDefault="003B1AA5" w:rsidP="00C925D3">
            <w:pPr>
              <w:pStyle w:val="TableBody"/>
              <w:rPr>
                <w:rStyle w:val="TableText10"/>
                <w:rFonts w:ascii="Roboto Medium" w:hAnsi="Roboto Medium"/>
              </w:rPr>
            </w:pPr>
            <w:r w:rsidRPr="00222E8A">
              <w:rPr>
                <w:rFonts w:ascii="Roboto Medium" w:hAnsi="Roboto Medium"/>
              </w:rPr>
              <w:lastRenderedPageBreak/>
              <w:br w:type="page"/>
            </w:r>
            <w:r w:rsidRPr="00222E8A">
              <w:rPr>
                <w:rStyle w:val="TableText10"/>
                <w:rFonts w:ascii="Roboto Medium" w:hAnsi="Roboto Medium"/>
              </w:rPr>
              <w:t>Comments:</w:t>
            </w:r>
          </w:p>
          <w:p w14:paraId="5D41E395" w14:textId="77777777" w:rsidR="003B1AA5" w:rsidRDefault="003B1AA5" w:rsidP="002930BA">
            <w:pPr>
              <w:pStyle w:val="TableBody"/>
              <w:pageBreakBefore/>
              <w:rPr>
                <w:rStyle w:val="TableText10"/>
              </w:rPr>
            </w:pPr>
            <w:r>
              <w:rPr>
                <w:rStyle w:val="TableText10"/>
              </w:rP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5" w:name="Text39"/>
            <w:r>
              <w:rPr>
                <w:rStyle w:val="TableText10"/>
              </w:rPr>
              <w:instrText xml:space="preserve"> FORMTEXT </w:instrText>
            </w:r>
            <w:r>
              <w:rPr>
                <w:rStyle w:val="TableText10"/>
              </w:rPr>
            </w:r>
            <w:r>
              <w:rPr>
                <w:rStyle w:val="TableText10"/>
              </w:rPr>
              <w:fldChar w:fldCharType="separate"/>
            </w:r>
            <w:r>
              <w:rPr>
                <w:rStyle w:val="TableText10"/>
                <w:noProof/>
              </w:rPr>
              <w:t> </w:t>
            </w:r>
            <w:r>
              <w:rPr>
                <w:rStyle w:val="TableText10"/>
                <w:noProof/>
              </w:rPr>
              <w:t> </w:t>
            </w:r>
            <w:r>
              <w:rPr>
                <w:rStyle w:val="TableText10"/>
                <w:noProof/>
              </w:rPr>
              <w:t> </w:t>
            </w:r>
            <w:r>
              <w:rPr>
                <w:rStyle w:val="TableText10"/>
                <w:noProof/>
              </w:rPr>
              <w:t> </w:t>
            </w:r>
            <w:r>
              <w:rPr>
                <w:rStyle w:val="TableText10"/>
                <w:noProof/>
              </w:rPr>
              <w:t> </w:t>
            </w:r>
            <w:r>
              <w:rPr>
                <w:rStyle w:val="TableText10"/>
              </w:rPr>
              <w:fldChar w:fldCharType="end"/>
            </w:r>
            <w:bookmarkEnd w:id="5"/>
          </w:p>
        </w:tc>
      </w:tr>
    </w:tbl>
    <w:p w14:paraId="6952D744" w14:textId="77777777" w:rsidR="00027148" w:rsidRDefault="00027148">
      <w:pPr>
        <w:sectPr w:rsidR="00027148" w:rsidSect="0045539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</w:p>
    <w:p w14:paraId="2A192DF0" w14:textId="77777777" w:rsidR="009528DA" w:rsidRDefault="009528DA"/>
    <w:tbl>
      <w:tblPr>
        <w:tblW w:w="9475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605"/>
        <w:gridCol w:w="3870"/>
      </w:tblGrid>
      <w:tr w:rsidR="003B1AA5" w14:paraId="34F3A607" w14:textId="77777777" w:rsidTr="00027148">
        <w:trPr>
          <w:cantSplit/>
        </w:trPr>
        <w:tc>
          <w:tcPr>
            <w:tcW w:w="5605" w:type="dxa"/>
            <w:tcBorders>
              <w:bottom w:val="nil"/>
            </w:tcBorders>
          </w:tcPr>
          <w:p w14:paraId="230408AF" w14:textId="77777777" w:rsidR="003B1AA5" w:rsidRPr="00222E8A" w:rsidRDefault="003B1AA5" w:rsidP="00DC5FAA">
            <w:pPr>
              <w:pStyle w:val="TableBody"/>
              <w:rPr>
                <w:rFonts w:ascii="Roboto Medium" w:hAnsi="Roboto Medium"/>
              </w:rPr>
            </w:pPr>
            <w:r w:rsidRPr="00222E8A">
              <w:rPr>
                <w:rFonts w:ascii="Roboto Medium" w:hAnsi="Roboto Medium"/>
              </w:rPr>
              <w:t xml:space="preserve">Installation Qualification </w:t>
            </w:r>
            <w:r w:rsidR="00DC5FAA" w:rsidRPr="00222E8A">
              <w:rPr>
                <w:rFonts w:ascii="Roboto Medium" w:hAnsi="Roboto Medium"/>
              </w:rPr>
              <w:t>c</w:t>
            </w:r>
            <w:r w:rsidRPr="00222E8A">
              <w:rPr>
                <w:rFonts w:ascii="Roboto Medium" w:hAnsi="Roboto Medium"/>
              </w:rPr>
              <w:t xml:space="preserve">onducted </w:t>
            </w:r>
            <w:r w:rsidR="00DC5FAA" w:rsidRPr="00222E8A">
              <w:rPr>
                <w:rFonts w:ascii="Roboto Medium" w:hAnsi="Roboto Medium"/>
              </w:rPr>
              <w:t>b</w:t>
            </w:r>
            <w:r w:rsidRPr="00222E8A">
              <w:rPr>
                <w:rFonts w:ascii="Roboto Medium" w:hAnsi="Roboto Medium"/>
              </w:rPr>
              <w:t>y:</w:t>
            </w:r>
          </w:p>
        </w:tc>
        <w:tc>
          <w:tcPr>
            <w:tcW w:w="3870" w:type="dxa"/>
            <w:tcBorders>
              <w:bottom w:val="nil"/>
            </w:tcBorders>
          </w:tcPr>
          <w:p w14:paraId="6CCDF9C3" w14:textId="77777777" w:rsidR="003B1AA5" w:rsidRPr="00222E8A" w:rsidRDefault="003B1AA5">
            <w:pPr>
              <w:pStyle w:val="TableBody"/>
              <w:rPr>
                <w:rFonts w:ascii="Roboto Medium" w:hAnsi="Roboto Medium"/>
              </w:rPr>
            </w:pPr>
            <w:r w:rsidRPr="00222E8A">
              <w:rPr>
                <w:rFonts w:ascii="Roboto Medium" w:hAnsi="Roboto Medium"/>
              </w:rPr>
              <w:t>Date:</w:t>
            </w:r>
          </w:p>
        </w:tc>
      </w:tr>
      <w:tr w:rsidR="009528DA" w14:paraId="5513B41F" w14:textId="77777777" w:rsidTr="00027148">
        <w:trPr>
          <w:cantSplit/>
          <w:trHeight w:val="1512"/>
        </w:trPr>
        <w:tc>
          <w:tcPr>
            <w:tcW w:w="5605" w:type="dxa"/>
            <w:tcBorders>
              <w:top w:val="nil"/>
            </w:tcBorders>
            <w:vAlign w:val="center"/>
          </w:tcPr>
          <w:p w14:paraId="02351B83" w14:textId="77777777" w:rsidR="009528DA" w:rsidRDefault="009528DA" w:rsidP="009528DA">
            <w:pPr>
              <w:pStyle w:val="TableBody"/>
              <w:jc w:val="center"/>
              <w:rPr>
                <w:rStyle w:val="TableText10"/>
                <w:b/>
                <w:bCs/>
              </w:rPr>
            </w:pPr>
          </w:p>
        </w:tc>
        <w:tc>
          <w:tcPr>
            <w:tcW w:w="3870" w:type="dxa"/>
            <w:tcBorders>
              <w:top w:val="nil"/>
            </w:tcBorders>
            <w:vAlign w:val="center"/>
          </w:tcPr>
          <w:p w14:paraId="4A6D1036" w14:textId="77777777" w:rsidR="009528DA" w:rsidRPr="00222E8A" w:rsidRDefault="00C925D3" w:rsidP="009528DA">
            <w:pPr>
              <w:pStyle w:val="TableBody"/>
              <w:rPr>
                <w:rStyle w:val="TableText10"/>
                <w:rFonts w:ascii="Roboto" w:hAnsi="Roboto"/>
                <w:bCs/>
              </w:rPr>
            </w:pPr>
            <w:r w:rsidRPr="00222E8A">
              <w:rPr>
                <w:rStyle w:val="TableText10"/>
                <w:rFonts w:ascii="Roboto" w:hAnsi="Roboto"/>
                <w:bCs/>
              </w:rP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r w:rsidRPr="00222E8A">
              <w:rPr>
                <w:rStyle w:val="TableText10"/>
                <w:rFonts w:ascii="Roboto" w:hAnsi="Roboto"/>
                <w:bCs/>
              </w:rPr>
              <w:instrText xml:space="preserve"> FORMTEXT </w:instrText>
            </w:r>
            <w:r w:rsidRPr="00222E8A">
              <w:rPr>
                <w:rStyle w:val="TableText10"/>
                <w:rFonts w:ascii="Roboto" w:hAnsi="Roboto"/>
                <w:bCs/>
              </w:rPr>
            </w:r>
            <w:r w:rsidRPr="00222E8A">
              <w:rPr>
                <w:rStyle w:val="TableText10"/>
                <w:rFonts w:ascii="Roboto" w:hAnsi="Roboto"/>
                <w:bCs/>
              </w:rPr>
              <w:fldChar w:fldCharType="separate"/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  <w:noProof/>
              </w:rPr>
              <w:t> </w:t>
            </w:r>
            <w:r w:rsidRPr="00222E8A">
              <w:rPr>
                <w:rStyle w:val="TableText10"/>
                <w:rFonts w:ascii="Roboto" w:hAnsi="Roboto"/>
                <w:bCs/>
              </w:rPr>
              <w:fldChar w:fldCharType="end"/>
            </w:r>
          </w:p>
        </w:tc>
      </w:tr>
    </w:tbl>
    <w:p w14:paraId="6FF1E532" w14:textId="77777777" w:rsidR="00A26CED" w:rsidRPr="00222E8A" w:rsidRDefault="009528DA">
      <w:pPr>
        <w:rPr>
          <w:rFonts w:ascii="Roboto" w:hAnsi="Roboto"/>
          <w:sz w:val="20"/>
          <w:szCs w:val="20"/>
        </w:rPr>
      </w:pPr>
      <w:r w:rsidRPr="00222E8A">
        <w:rPr>
          <w:rFonts w:ascii="Roboto Medium" w:hAnsi="Roboto Medium"/>
          <w:szCs w:val="20"/>
        </w:rPr>
        <w:t>P</w:t>
      </w:r>
      <w:r w:rsidR="00AF092B" w:rsidRPr="00222E8A">
        <w:rPr>
          <w:rFonts w:ascii="Roboto Medium" w:hAnsi="Roboto Medium"/>
          <w:szCs w:val="20"/>
        </w:rPr>
        <w:t>RINT</w:t>
      </w:r>
      <w:r w:rsidRPr="00222E8A">
        <w:rPr>
          <w:rFonts w:ascii="Roboto Medium" w:hAnsi="Roboto Medium"/>
          <w:szCs w:val="20"/>
        </w:rPr>
        <w:t xml:space="preserve"> </w:t>
      </w:r>
      <w:r w:rsidR="002930BA" w:rsidRPr="00222E8A">
        <w:rPr>
          <w:rFonts w:ascii="Roboto Medium" w:hAnsi="Roboto Medium"/>
          <w:szCs w:val="20"/>
        </w:rPr>
        <w:t>N</w:t>
      </w:r>
      <w:r w:rsidRPr="00222E8A">
        <w:rPr>
          <w:rFonts w:ascii="Roboto Medium" w:hAnsi="Roboto Medium"/>
          <w:szCs w:val="20"/>
        </w:rPr>
        <w:t>ame</w:t>
      </w:r>
      <w:r w:rsidR="00A36D54" w:rsidRPr="00222E8A">
        <w:rPr>
          <w:rFonts w:ascii="Roboto Medium" w:hAnsi="Roboto Medium"/>
          <w:szCs w:val="20"/>
        </w:rPr>
        <w:t>:</w:t>
      </w:r>
      <w:r w:rsidR="00A26CED" w:rsidRPr="00222E8A">
        <w:rPr>
          <w:rFonts w:ascii="Roboto" w:hAnsi="Roboto"/>
          <w:sz w:val="20"/>
          <w:szCs w:val="20"/>
        </w:rPr>
        <w:t xml:space="preserve"> </w:t>
      </w:r>
      <w:r w:rsidR="00C925D3" w:rsidRPr="00F43770">
        <w:rPr>
          <w:rStyle w:val="TableText10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="00C925D3" w:rsidRPr="00F43770">
        <w:rPr>
          <w:rStyle w:val="TableText10"/>
        </w:rPr>
        <w:instrText xml:space="preserve"> FORMTEXT </w:instrText>
      </w:r>
      <w:r w:rsidR="00C925D3" w:rsidRPr="00F43770">
        <w:rPr>
          <w:rStyle w:val="TableText10"/>
        </w:rPr>
      </w:r>
      <w:r w:rsidR="00C925D3" w:rsidRPr="00F43770">
        <w:rPr>
          <w:rStyle w:val="TableText10"/>
        </w:rPr>
        <w:fldChar w:fldCharType="separate"/>
      </w:r>
      <w:r w:rsidR="00C925D3" w:rsidRPr="00F43770">
        <w:rPr>
          <w:rStyle w:val="TableText10"/>
          <w:noProof/>
        </w:rPr>
        <w:t> </w:t>
      </w:r>
      <w:r w:rsidR="00C925D3" w:rsidRPr="00F43770">
        <w:rPr>
          <w:rStyle w:val="TableText10"/>
          <w:noProof/>
        </w:rPr>
        <w:t> </w:t>
      </w:r>
      <w:r w:rsidR="00C925D3" w:rsidRPr="00F43770">
        <w:rPr>
          <w:rStyle w:val="TableText10"/>
          <w:noProof/>
        </w:rPr>
        <w:t> </w:t>
      </w:r>
      <w:r w:rsidR="00C925D3" w:rsidRPr="00F43770">
        <w:rPr>
          <w:rStyle w:val="TableText10"/>
          <w:noProof/>
        </w:rPr>
        <w:t> </w:t>
      </w:r>
      <w:r w:rsidR="00C925D3" w:rsidRPr="00F43770">
        <w:rPr>
          <w:rStyle w:val="TableText10"/>
          <w:noProof/>
        </w:rPr>
        <w:t> </w:t>
      </w:r>
      <w:r w:rsidR="00C925D3" w:rsidRPr="00F43770">
        <w:rPr>
          <w:rStyle w:val="TableText10"/>
        </w:rPr>
        <w:fldChar w:fldCharType="end"/>
      </w:r>
    </w:p>
    <w:p w14:paraId="2DF2AA7F" w14:textId="77777777" w:rsidR="00027148" w:rsidRPr="00222E8A" w:rsidRDefault="00A36D54">
      <w:pPr>
        <w:rPr>
          <w:rFonts w:ascii="Roboto" w:hAnsi="Roboto"/>
          <w:sz w:val="20"/>
          <w:szCs w:val="20"/>
        </w:rPr>
        <w:sectPr w:rsidR="00027148" w:rsidRPr="00222E8A" w:rsidSect="00455391">
          <w:type w:val="continuous"/>
          <w:pgSz w:w="12240" w:h="15840" w:code="1"/>
          <w:pgMar w:top="1440" w:right="1440" w:bottom="1440" w:left="1440" w:header="720" w:footer="720" w:gutter="0"/>
          <w:pgNumType w:start="1"/>
          <w:cols w:space="720"/>
          <w:formProt w:val="0"/>
        </w:sectPr>
      </w:pPr>
      <w:r w:rsidRPr="00222E8A">
        <w:rPr>
          <w:rFonts w:ascii="Roboto" w:hAnsi="Roboto"/>
          <w:sz w:val="20"/>
          <w:szCs w:val="20"/>
        </w:rPr>
        <w:t xml:space="preserve"> </w:t>
      </w:r>
    </w:p>
    <w:tbl>
      <w:tblPr>
        <w:tblW w:w="9475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605"/>
        <w:gridCol w:w="3870"/>
      </w:tblGrid>
      <w:tr w:rsidR="003B1AA5" w14:paraId="5B0008D9" w14:textId="77777777" w:rsidTr="009528DA">
        <w:trPr>
          <w:cantSplit/>
          <w:trHeight w:val="1440"/>
        </w:trPr>
        <w:tc>
          <w:tcPr>
            <w:tcW w:w="5605" w:type="dxa"/>
          </w:tcPr>
          <w:p w14:paraId="5183A360" w14:textId="77777777" w:rsidR="003B1AA5" w:rsidRDefault="009528DA">
            <w:pPr>
              <w:pStyle w:val="TableBody"/>
              <w:rPr>
                <w:rStyle w:val="TableText10"/>
              </w:rPr>
            </w:pPr>
            <w:r w:rsidRPr="00222E8A">
              <w:rPr>
                <w:rFonts w:ascii="Roboto Medium" w:hAnsi="Roboto Medium"/>
                <w:i/>
                <w:iCs/>
              </w:rPr>
              <w:t>If required, reviewed/approved by:</w:t>
            </w:r>
            <w:r>
              <w:rPr>
                <w:rStyle w:val="TableText10"/>
              </w:rPr>
              <w:t xml:space="preserve">         </w:t>
            </w:r>
            <w:r>
              <w:rPr>
                <w:rStyle w:val="TableText1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Style w:val="TableText10"/>
              </w:rPr>
              <w:instrText xml:space="preserve"> FORMCHECKBOX </w:instrText>
            </w:r>
            <w:r w:rsidR="00000000">
              <w:rPr>
                <w:rStyle w:val="TableText10"/>
              </w:rPr>
            </w:r>
            <w:r w:rsidR="00000000">
              <w:rPr>
                <w:rStyle w:val="TableText10"/>
              </w:rPr>
              <w:fldChar w:fldCharType="separate"/>
            </w:r>
            <w:r>
              <w:rPr>
                <w:rStyle w:val="TableText10"/>
              </w:rPr>
              <w:fldChar w:fldCharType="end"/>
            </w:r>
            <w:r>
              <w:rPr>
                <w:rStyle w:val="TableText10"/>
              </w:rPr>
              <w:t xml:space="preserve"> </w:t>
            </w:r>
            <w:r w:rsidRPr="00222E8A">
              <w:rPr>
                <w:rStyle w:val="TableText10"/>
                <w:rFonts w:ascii="Roboto Medium" w:hAnsi="Roboto Medium"/>
              </w:rPr>
              <w:t>N/A</w:t>
            </w:r>
            <w:bookmarkStart w:id="6" w:name="Place"/>
            <w:bookmarkEnd w:id="6"/>
          </w:p>
          <w:p w14:paraId="421F8087" w14:textId="77777777" w:rsidR="00027148" w:rsidRPr="00222E8A" w:rsidRDefault="00027148">
            <w:pPr>
              <w:pStyle w:val="TableBody"/>
              <w:rPr>
                <w:rStyle w:val="TableText10"/>
                <w:rFonts w:ascii="Roboto" w:hAnsi="Roboto"/>
                <w:bCs/>
              </w:rPr>
            </w:pPr>
          </w:p>
        </w:tc>
        <w:tc>
          <w:tcPr>
            <w:tcW w:w="3870" w:type="dxa"/>
          </w:tcPr>
          <w:p w14:paraId="4D928F09" w14:textId="77777777" w:rsidR="003B1AA5" w:rsidRPr="00222E8A" w:rsidRDefault="003B1AA5">
            <w:pPr>
              <w:pStyle w:val="TableBody"/>
              <w:rPr>
                <w:rFonts w:ascii="Roboto Medium" w:hAnsi="Roboto Medium"/>
              </w:rPr>
            </w:pPr>
            <w:r w:rsidRPr="00222E8A">
              <w:rPr>
                <w:rFonts w:ascii="Roboto Medium" w:hAnsi="Roboto Medium"/>
              </w:rPr>
              <w:t>Date:</w:t>
            </w:r>
          </w:p>
          <w:p w14:paraId="0A863DDD" w14:textId="77777777" w:rsidR="003B1AA5" w:rsidRPr="00222E8A" w:rsidRDefault="003B1AA5">
            <w:pPr>
              <w:pStyle w:val="TableBody"/>
              <w:rPr>
                <w:rFonts w:ascii="Roboto Medium" w:hAnsi="Roboto Medium"/>
              </w:rPr>
            </w:pPr>
            <w:r w:rsidRPr="00222E8A">
              <w:rPr>
                <w:rFonts w:ascii="Roboto Medium" w:hAnsi="Roboto Medium"/>
              </w:rP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7" w:name="Text43"/>
            <w:r w:rsidRPr="00222E8A">
              <w:rPr>
                <w:rFonts w:ascii="Roboto Medium" w:hAnsi="Roboto Medium"/>
              </w:rPr>
              <w:instrText xml:space="preserve"> FORMTEXT </w:instrText>
            </w:r>
            <w:r w:rsidRPr="00222E8A">
              <w:rPr>
                <w:rFonts w:ascii="Roboto Medium" w:hAnsi="Roboto Medium"/>
              </w:rPr>
            </w:r>
            <w:r w:rsidRPr="00222E8A">
              <w:rPr>
                <w:rFonts w:ascii="Roboto Medium" w:hAnsi="Roboto Medium"/>
              </w:rPr>
              <w:fldChar w:fldCharType="separate"/>
            </w:r>
            <w:r w:rsidRPr="00222E8A">
              <w:rPr>
                <w:rFonts w:ascii="Roboto Medium" w:hAnsi="Roboto Medium"/>
              </w:rPr>
              <w:t> </w:t>
            </w:r>
            <w:r w:rsidRPr="00222E8A">
              <w:rPr>
                <w:rFonts w:ascii="Roboto Medium" w:hAnsi="Roboto Medium"/>
              </w:rPr>
              <w:t> </w:t>
            </w:r>
            <w:r w:rsidRPr="00222E8A">
              <w:rPr>
                <w:rFonts w:ascii="Roboto Medium" w:hAnsi="Roboto Medium"/>
              </w:rPr>
              <w:t> </w:t>
            </w:r>
            <w:r w:rsidRPr="00222E8A">
              <w:rPr>
                <w:rFonts w:ascii="Roboto Medium" w:hAnsi="Roboto Medium"/>
              </w:rPr>
              <w:t> </w:t>
            </w:r>
            <w:r w:rsidRPr="00222E8A">
              <w:rPr>
                <w:rFonts w:ascii="Roboto Medium" w:hAnsi="Roboto Medium"/>
              </w:rPr>
              <w:t> </w:t>
            </w:r>
            <w:r w:rsidRPr="00222E8A">
              <w:rPr>
                <w:rFonts w:ascii="Roboto Medium" w:hAnsi="Roboto Medium"/>
              </w:rPr>
              <w:fldChar w:fldCharType="end"/>
            </w:r>
            <w:bookmarkEnd w:id="7"/>
          </w:p>
        </w:tc>
      </w:tr>
    </w:tbl>
    <w:p w14:paraId="2B604433" w14:textId="77777777" w:rsidR="003B1AA5" w:rsidRPr="00222E8A" w:rsidRDefault="009528DA" w:rsidP="00222E8A">
      <w:pPr>
        <w:pStyle w:val="TableBody"/>
        <w:rPr>
          <w:rFonts w:ascii="Roboto Medium" w:hAnsi="Roboto Medium"/>
        </w:rPr>
      </w:pPr>
      <w:r w:rsidRPr="00222E8A">
        <w:rPr>
          <w:rFonts w:ascii="Roboto Medium" w:hAnsi="Roboto Medium"/>
          <w:b/>
        </w:rPr>
        <w:t>P</w:t>
      </w:r>
      <w:r w:rsidR="00AF092B" w:rsidRPr="00222E8A">
        <w:rPr>
          <w:rFonts w:ascii="Roboto Medium" w:hAnsi="Roboto Medium"/>
          <w:b/>
        </w:rPr>
        <w:t>RINT</w:t>
      </w:r>
      <w:r w:rsidRPr="00222E8A">
        <w:rPr>
          <w:rFonts w:ascii="Roboto Medium" w:hAnsi="Roboto Medium"/>
          <w:b/>
        </w:rPr>
        <w:t xml:space="preserve"> </w:t>
      </w:r>
      <w:r w:rsidR="002930BA" w:rsidRPr="00222E8A">
        <w:rPr>
          <w:rFonts w:ascii="Roboto Medium" w:hAnsi="Roboto Medium"/>
          <w:b/>
        </w:rPr>
        <w:t>N</w:t>
      </w:r>
      <w:r w:rsidRPr="00222E8A">
        <w:rPr>
          <w:rFonts w:ascii="Roboto Medium" w:hAnsi="Roboto Medium"/>
          <w:b/>
        </w:rPr>
        <w:t xml:space="preserve">ame: </w:t>
      </w:r>
      <w:r w:rsidRPr="00222E8A">
        <w:rPr>
          <w:rFonts w:ascii="Roboto Medium" w:hAnsi="Roboto Medium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Pr="00222E8A">
        <w:rPr>
          <w:rFonts w:ascii="Roboto Medium" w:hAnsi="Roboto Medium"/>
        </w:rPr>
        <w:instrText xml:space="preserve"> FORMTEXT </w:instrText>
      </w:r>
      <w:r w:rsidRPr="00222E8A">
        <w:rPr>
          <w:rFonts w:ascii="Roboto Medium" w:hAnsi="Roboto Medium"/>
        </w:rPr>
      </w:r>
      <w:r w:rsidRPr="00222E8A">
        <w:rPr>
          <w:rFonts w:ascii="Roboto Medium" w:hAnsi="Roboto Medium"/>
        </w:rPr>
        <w:fldChar w:fldCharType="separate"/>
      </w:r>
      <w:r w:rsidRPr="00222E8A">
        <w:rPr>
          <w:rFonts w:ascii="Roboto Medium" w:hAnsi="Roboto Medium"/>
        </w:rPr>
        <w:t> </w:t>
      </w:r>
      <w:r w:rsidRPr="00222E8A">
        <w:rPr>
          <w:rFonts w:ascii="Roboto Medium" w:hAnsi="Roboto Medium"/>
        </w:rPr>
        <w:t> </w:t>
      </w:r>
      <w:r w:rsidRPr="00222E8A">
        <w:rPr>
          <w:rFonts w:ascii="Roboto Medium" w:hAnsi="Roboto Medium"/>
        </w:rPr>
        <w:t> </w:t>
      </w:r>
      <w:r w:rsidRPr="00222E8A">
        <w:rPr>
          <w:rFonts w:ascii="Roboto Medium" w:hAnsi="Roboto Medium"/>
        </w:rPr>
        <w:t> </w:t>
      </w:r>
      <w:r w:rsidRPr="00222E8A">
        <w:rPr>
          <w:rFonts w:ascii="Roboto Medium" w:hAnsi="Roboto Medium"/>
        </w:rPr>
        <w:t> </w:t>
      </w:r>
      <w:r w:rsidRPr="00222E8A">
        <w:rPr>
          <w:rFonts w:ascii="Roboto Medium" w:hAnsi="Roboto Medium"/>
        </w:rPr>
        <w:fldChar w:fldCharType="end"/>
      </w:r>
    </w:p>
    <w:sectPr w:rsidR="003B1AA5" w:rsidRPr="00222E8A" w:rsidSect="00455391">
      <w:type w:val="continuous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AC819A" w14:textId="77777777" w:rsidR="00455391" w:rsidRDefault="00455391">
      <w:r>
        <w:separator/>
      </w:r>
    </w:p>
  </w:endnote>
  <w:endnote w:type="continuationSeparator" w:id="0">
    <w:p w14:paraId="3F8C5F38" w14:textId="77777777" w:rsidR="00455391" w:rsidRDefault="00455391">
      <w:r>
        <w:continuationSeparator/>
      </w:r>
    </w:p>
  </w:endnote>
  <w:endnote w:type="continuationNotice" w:id="1">
    <w:p w14:paraId="02B1EA3B" w14:textId="77777777" w:rsidR="00455391" w:rsidRDefault="004553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032684" w14:textId="77777777" w:rsidR="0061781A" w:rsidRDefault="006178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41DDB7" w14:textId="77777777" w:rsidR="00CF26DB" w:rsidRPr="00222E8A" w:rsidRDefault="00CF26DB" w:rsidP="00CC6480">
    <w:pPr>
      <w:pStyle w:val="Footer"/>
      <w:pBdr>
        <w:top w:val="none" w:sz="0" w:space="0" w:color="auto"/>
      </w:pBdr>
      <w:rPr>
        <w:rFonts w:ascii="Roboto" w:hAnsi="Roboto"/>
      </w:rPr>
    </w:pPr>
    <w:r w:rsidRPr="00222E8A">
      <w:rPr>
        <w:rFonts w:ascii="Roboto" w:hAnsi="Roboto"/>
      </w:rPr>
      <w:t>BioSpa 8 Qualification and Maintenance Procedures</w:t>
    </w:r>
    <w:r w:rsidRPr="00222E8A">
      <w:rPr>
        <w:rFonts w:ascii="Roboto" w:hAnsi="Roboto"/>
      </w:rPr>
      <w:tab/>
      <w:t>IQ Checklist</w:t>
    </w:r>
  </w:p>
  <w:p w14:paraId="78E369ED" w14:textId="751B830A" w:rsidR="00CF26DB" w:rsidRPr="00222E8A" w:rsidRDefault="00630F8B" w:rsidP="00CC6480">
    <w:pPr>
      <w:tabs>
        <w:tab w:val="right" w:pos="9360"/>
      </w:tabs>
      <w:rPr>
        <w:rFonts w:ascii="Roboto" w:hAnsi="Roboto"/>
        <w:sz w:val="18"/>
        <w:szCs w:val="18"/>
      </w:rPr>
    </w:pPr>
    <w:r w:rsidRPr="00222E8A">
      <w:rPr>
        <w:rFonts w:ascii="Roboto" w:hAnsi="Roboto"/>
        <w:sz w:val="18"/>
        <w:szCs w:val="18"/>
      </w:rPr>
      <w:t xml:space="preserve">PN 1411018 Rev. </w:t>
    </w:r>
    <w:r w:rsidR="008C6018" w:rsidRPr="00222E8A">
      <w:rPr>
        <w:rFonts w:ascii="Roboto" w:hAnsi="Roboto"/>
        <w:sz w:val="18"/>
        <w:szCs w:val="18"/>
      </w:rPr>
      <w:t>E</w:t>
    </w:r>
    <w:r w:rsidR="00CF26DB" w:rsidRPr="00222E8A">
      <w:rPr>
        <w:rFonts w:ascii="Roboto" w:hAnsi="Roboto"/>
        <w:sz w:val="18"/>
        <w:szCs w:val="18"/>
      </w:rPr>
      <w:tab/>
      <w:t xml:space="preserve">Page </w:t>
    </w:r>
    <w:r w:rsidR="00CF26DB" w:rsidRPr="00222E8A">
      <w:rPr>
        <w:rFonts w:ascii="Roboto" w:hAnsi="Roboto"/>
        <w:sz w:val="18"/>
        <w:szCs w:val="18"/>
      </w:rPr>
      <w:fldChar w:fldCharType="begin"/>
    </w:r>
    <w:r w:rsidR="00CF26DB" w:rsidRPr="00222E8A">
      <w:rPr>
        <w:rFonts w:ascii="Roboto" w:hAnsi="Roboto"/>
        <w:sz w:val="18"/>
        <w:szCs w:val="18"/>
      </w:rPr>
      <w:instrText xml:space="preserve"> PAGE </w:instrText>
    </w:r>
    <w:r w:rsidR="00CF26DB" w:rsidRPr="00222E8A">
      <w:rPr>
        <w:rFonts w:ascii="Roboto" w:hAnsi="Roboto"/>
        <w:sz w:val="18"/>
        <w:szCs w:val="18"/>
      </w:rPr>
      <w:fldChar w:fldCharType="separate"/>
    </w:r>
    <w:r w:rsidR="00E2034F" w:rsidRPr="00222E8A">
      <w:rPr>
        <w:rFonts w:ascii="Roboto" w:hAnsi="Roboto"/>
        <w:noProof/>
        <w:sz w:val="18"/>
        <w:szCs w:val="18"/>
      </w:rPr>
      <w:t>1</w:t>
    </w:r>
    <w:r w:rsidR="00CF26DB" w:rsidRPr="00222E8A">
      <w:rPr>
        <w:rFonts w:ascii="Roboto" w:hAnsi="Roboto"/>
        <w:sz w:val="18"/>
        <w:szCs w:val="18"/>
      </w:rPr>
      <w:fldChar w:fldCharType="end"/>
    </w:r>
    <w:r w:rsidR="00CF26DB" w:rsidRPr="00222E8A">
      <w:rPr>
        <w:rFonts w:ascii="Roboto" w:hAnsi="Roboto"/>
        <w:sz w:val="18"/>
        <w:szCs w:val="18"/>
      </w:rPr>
      <w:t xml:space="preserve"> of </w:t>
    </w:r>
    <w:r w:rsidR="00CF26DB" w:rsidRPr="00222E8A">
      <w:rPr>
        <w:rFonts w:ascii="Roboto" w:hAnsi="Roboto"/>
        <w:sz w:val="18"/>
        <w:szCs w:val="18"/>
      </w:rPr>
      <w:fldChar w:fldCharType="begin"/>
    </w:r>
    <w:r w:rsidR="00CF26DB" w:rsidRPr="00222E8A">
      <w:rPr>
        <w:rFonts w:ascii="Roboto" w:hAnsi="Roboto"/>
        <w:sz w:val="18"/>
        <w:szCs w:val="18"/>
      </w:rPr>
      <w:instrText xml:space="preserve"> NUMPAGES  </w:instrText>
    </w:r>
    <w:r w:rsidR="00CF26DB" w:rsidRPr="00222E8A">
      <w:rPr>
        <w:rFonts w:ascii="Roboto" w:hAnsi="Roboto"/>
        <w:sz w:val="18"/>
        <w:szCs w:val="18"/>
      </w:rPr>
      <w:fldChar w:fldCharType="separate"/>
    </w:r>
    <w:r w:rsidR="00E2034F" w:rsidRPr="00222E8A">
      <w:rPr>
        <w:rFonts w:ascii="Roboto" w:hAnsi="Roboto"/>
        <w:noProof/>
        <w:sz w:val="18"/>
        <w:szCs w:val="18"/>
      </w:rPr>
      <w:t>5</w:t>
    </w:r>
    <w:r w:rsidR="00CF26DB" w:rsidRPr="00222E8A">
      <w:rPr>
        <w:rFonts w:ascii="Roboto" w:hAnsi="Roboto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6B04FB" w14:textId="77777777" w:rsidR="0061781A" w:rsidRDefault="006178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DFCDF7" w14:textId="77777777" w:rsidR="00455391" w:rsidRDefault="00455391">
      <w:r>
        <w:separator/>
      </w:r>
    </w:p>
  </w:footnote>
  <w:footnote w:type="continuationSeparator" w:id="0">
    <w:p w14:paraId="46591C2A" w14:textId="77777777" w:rsidR="00455391" w:rsidRDefault="00455391">
      <w:r>
        <w:continuationSeparator/>
      </w:r>
    </w:p>
  </w:footnote>
  <w:footnote w:type="continuationNotice" w:id="1">
    <w:p w14:paraId="329EB853" w14:textId="77777777" w:rsidR="00455391" w:rsidRDefault="004553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8A6F29" w14:textId="77777777" w:rsidR="0061781A" w:rsidRDefault="006178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B7122E" w14:textId="77777777" w:rsidR="00CF26DB" w:rsidRPr="0061781A" w:rsidRDefault="00CF26DB">
    <w:pPr>
      <w:tabs>
        <w:tab w:val="right" w:pos="9360"/>
      </w:tabs>
      <w:jc w:val="center"/>
      <w:rPr>
        <w:rFonts w:ascii="Roboto Medium" w:hAnsi="Roboto Medium"/>
        <w:sz w:val="32"/>
      </w:rPr>
    </w:pPr>
    <w:r w:rsidRPr="0061781A">
      <w:rPr>
        <w:rFonts w:ascii="Roboto Medium" w:hAnsi="Roboto Medium"/>
        <w:sz w:val="32"/>
      </w:rPr>
      <w:t>IQ Checklist for BioSpa 8, All Models</w:t>
    </w:r>
  </w:p>
  <w:p w14:paraId="184152BE" w14:textId="77777777" w:rsidR="00CF26DB" w:rsidRDefault="00CF26DB">
    <w:pPr>
      <w:jc w:val="right"/>
      <w:rPr>
        <w:rFonts w:ascii="Verdana" w:hAnsi="Verdana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1F915" w14:textId="77777777" w:rsidR="0061781A" w:rsidRDefault="006178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1"/>
    <w:multiLevelType w:val="singleLevel"/>
    <w:tmpl w:val="DD8E2234"/>
    <w:lvl w:ilvl="0">
      <w:start w:val="1"/>
      <w:numFmt w:val="bullet"/>
      <w:pStyle w:val="ListBullet4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6C7C732C"/>
    <w:lvl w:ilvl="0">
      <w:start w:val="1"/>
      <w:numFmt w:val="bullet"/>
      <w:pStyle w:val="ListBullet3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CE3A31F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40D230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9B7572"/>
    <w:multiLevelType w:val="hybridMultilevel"/>
    <w:tmpl w:val="F45631AA"/>
    <w:lvl w:ilvl="0" w:tplc="FFFFFFFF">
      <w:start w:val="1"/>
      <w:numFmt w:val="bullet"/>
      <w:pStyle w:val="ListArrow3"/>
      <w:lvlText w:val=""/>
      <w:lvlJc w:val="left"/>
      <w:pPr>
        <w:tabs>
          <w:tab w:val="num" w:pos="2232"/>
        </w:tabs>
        <w:ind w:left="2232" w:hanging="432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052C14"/>
    <w:multiLevelType w:val="hybridMultilevel"/>
    <w:tmpl w:val="61DC9EE6"/>
    <w:lvl w:ilvl="0" w:tplc="8600515A">
      <w:start w:val="1"/>
      <w:numFmt w:val="bullet"/>
      <w:pStyle w:val="ListArrow4"/>
      <w:lvlText w:val="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F275E"/>
    <w:multiLevelType w:val="hybridMultilevel"/>
    <w:tmpl w:val="03842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93284"/>
    <w:multiLevelType w:val="hybridMultilevel"/>
    <w:tmpl w:val="622468C0"/>
    <w:lvl w:ilvl="0" w:tplc="9D1CA5E0">
      <w:start w:val="1"/>
      <w:numFmt w:val="bullet"/>
      <w:pStyle w:val="ListBullet5"/>
      <w:lvlText w:val=""/>
      <w:lvlJc w:val="left"/>
      <w:pPr>
        <w:tabs>
          <w:tab w:val="num" w:pos="2520"/>
        </w:tabs>
        <w:ind w:left="2520" w:hanging="360"/>
      </w:pPr>
      <w:rPr>
        <w:rFonts w:ascii="Wingdings" w:hAnsi="Wingdings" w:cs="Times New Roman" w:hint="default"/>
        <w:color w:val="auto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E6E73"/>
    <w:multiLevelType w:val="multilevel"/>
    <w:tmpl w:val="6038A292"/>
    <w:lvl w:ilvl="0">
      <w:start w:val="1"/>
      <w:numFmt w:val="bullet"/>
      <w:pStyle w:val="Note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Restart w:val="0"/>
      <w:lvlText w:val=""/>
      <w:lvlJc w:val="left"/>
      <w:pPr>
        <w:tabs>
          <w:tab w:val="num" w:pos="2160"/>
        </w:tabs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</w:abstractNum>
  <w:abstractNum w:abstractNumId="9" w15:restartNumberingAfterBreak="0">
    <w:nsid w:val="3C071A04"/>
    <w:multiLevelType w:val="multilevel"/>
    <w:tmpl w:val="FCD4D3D4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  <w:rPr>
        <w:rFonts w:ascii="Verdana" w:hAnsi="Verdana" w:hint="default"/>
        <w:sz w:val="20"/>
      </w:rPr>
    </w:lvl>
    <w:lvl w:ilvl="1">
      <w:start w:val="1"/>
      <w:numFmt w:val="decimal"/>
      <w:pStyle w:val="ListNumber2"/>
      <w:lvlText w:val="%2."/>
      <w:lvlJc w:val="center"/>
      <w:pPr>
        <w:tabs>
          <w:tab w:val="num" w:pos="1440"/>
        </w:tabs>
        <w:ind w:left="1440" w:hanging="360"/>
      </w:pPr>
      <w:rPr>
        <w:rFonts w:ascii="Verdana" w:hAnsi="Verdana" w:hint="default"/>
        <w:sz w:val="20"/>
      </w:rPr>
    </w:lvl>
    <w:lvl w:ilvl="2">
      <w:start w:val="1"/>
      <w:numFmt w:val="decimal"/>
      <w:pStyle w:val="ListNumber3"/>
      <w:lvlText w:val="%3."/>
      <w:lvlJc w:val="center"/>
      <w:pPr>
        <w:tabs>
          <w:tab w:val="num" w:pos="1800"/>
        </w:tabs>
        <w:ind w:left="1800" w:hanging="360"/>
      </w:pPr>
      <w:rPr>
        <w:rFonts w:ascii="Verdana" w:hAnsi="Verdana" w:hint="default"/>
        <w:sz w:val="20"/>
      </w:rPr>
    </w:lvl>
    <w:lvl w:ilvl="3">
      <w:start w:val="1"/>
      <w:numFmt w:val="decimal"/>
      <w:pStyle w:val="ListNumber4"/>
      <w:lvlText w:val="%4"/>
      <w:lvlJc w:val="center"/>
      <w:pPr>
        <w:tabs>
          <w:tab w:val="num" w:pos="2160"/>
        </w:tabs>
        <w:ind w:left="2160" w:hanging="360"/>
      </w:pPr>
      <w:rPr>
        <w:rFonts w:ascii="Verdana" w:hAnsi="Verdana" w:hint="default"/>
        <w:sz w:val="20"/>
      </w:rPr>
    </w:lvl>
    <w:lvl w:ilvl="4">
      <w:start w:val="1"/>
      <w:numFmt w:val="decimal"/>
      <w:pStyle w:val="ListNumber5"/>
      <w:lvlText w:val="%5"/>
      <w:lvlJc w:val="center"/>
      <w:pPr>
        <w:tabs>
          <w:tab w:val="num" w:pos="2520"/>
        </w:tabs>
        <w:ind w:left="2520" w:hanging="360"/>
      </w:pPr>
      <w:rPr>
        <w:rFonts w:ascii="Verdana" w:hAnsi="Verdana" w:hint="default"/>
        <w:sz w:val="20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2"/>
      <w:numFmt w:val="decimal"/>
      <w:lvlRestart w:val="1"/>
      <w:suff w:val="nothing"/>
      <w:lvlText w:val="Chapter %9 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5343033"/>
    <w:multiLevelType w:val="hybridMultilevel"/>
    <w:tmpl w:val="B2306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5306E0"/>
    <w:multiLevelType w:val="hybridMultilevel"/>
    <w:tmpl w:val="C3EAA426"/>
    <w:lvl w:ilvl="0" w:tplc="FA8A3004">
      <w:start w:val="1"/>
      <w:numFmt w:val="decimal"/>
      <w:pStyle w:val="ListNumber"/>
      <w:lvlText w:val="%1."/>
      <w:lvlJc w:val="center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4EAE38C8"/>
    <w:multiLevelType w:val="hybridMultilevel"/>
    <w:tmpl w:val="1E7CEB38"/>
    <w:lvl w:ilvl="0" w:tplc="0CAEF38A">
      <w:start w:val="1"/>
      <w:numFmt w:val="bullet"/>
      <w:pStyle w:val="Note2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  <w:color w:val="333333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1479E4"/>
    <w:multiLevelType w:val="hybridMultilevel"/>
    <w:tmpl w:val="C5945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6B79AD"/>
    <w:multiLevelType w:val="hybridMultilevel"/>
    <w:tmpl w:val="5C547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2D57DC"/>
    <w:multiLevelType w:val="hybridMultilevel"/>
    <w:tmpl w:val="C178C064"/>
    <w:lvl w:ilvl="0" w:tplc="48544D16">
      <w:start w:val="1"/>
      <w:numFmt w:val="bullet"/>
      <w:pStyle w:val="ChecktheChecklist"/>
      <w:lvlText w:val=""/>
      <w:lvlJc w:val="left"/>
      <w:pPr>
        <w:tabs>
          <w:tab w:val="num" w:pos="2520"/>
        </w:tabs>
        <w:ind w:left="230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5316423"/>
    <w:multiLevelType w:val="hybridMultilevel"/>
    <w:tmpl w:val="BA481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62A76"/>
    <w:multiLevelType w:val="hybridMultilevel"/>
    <w:tmpl w:val="6784C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6431CE"/>
    <w:multiLevelType w:val="hybridMultilevel"/>
    <w:tmpl w:val="DDA81D68"/>
    <w:lvl w:ilvl="0" w:tplc="0409000F">
      <w:start w:val="1"/>
      <w:numFmt w:val="bullet"/>
      <w:pStyle w:val="ListArrow"/>
      <w:lvlText w:val=""/>
      <w:lvlJc w:val="left"/>
      <w:pPr>
        <w:tabs>
          <w:tab w:val="num" w:pos="1584"/>
        </w:tabs>
        <w:ind w:left="1584" w:hanging="432"/>
      </w:pPr>
      <w:rPr>
        <w:rFonts w:ascii="Wingdings" w:hAnsi="Wingdings" w:hint="default"/>
        <w:sz w:val="22"/>
      </w:rPr>
    </w:lvl>
    <w:lvl w:ilvl="1" w:tplc="176CE1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82EA8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DD6708"/>
    <w:multiLevelType w:val="hybridMultilevel"/>
    <w:tmpl w:val="CAFCC234"/>
    <w:lvl w:ilvl="0" w:tplc="03AC5936">
      <w:start w:val="1"/>
      <w:numFmt w:val="bullet"/>
      <w:pStyle w:val="ListArrow2"/>
      <w:lvlText w:val="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81382363">
    <w:abstractNumId w:val="9"/>
  </w:num>
  <w:num w:numId="2" w16cid:durableId="2080711150">
    <w:abstractNumId w:val="8"/>
  </w:num>
  <w:num w:numId="3" w16cid:durableId="1647317547">
    <w:abstractNumId w:val="3"/>
  </w:num>
  <w:num w:numId="4" w16cid:durableId="1057123104">
    <w:abstractNumId w:val="2"/>
  </w:num>
  <w:num w:numId="5" w16cid:durableId="166868273">
    <w:abstractNumId w:val="1"/>
  </w:num>
  <w:num w:numId="6" w16cid:durableId="1267544384">
    <w:abstractNumId w:val="0"/>
  </w:num>
  <w:num w:numId="7" w16cid:durableId="436026087">
    <w:abstractNumId w:val="19"/>
  </w:num>
  <w:num w:numId="8" w16cid:durableId="1904949334">
    <w:abstractNumId w:val="18"/>
  </w:num>
  <w:num w:numId="9" w16cid:durableId="165218734">
    <w:abstractNumId w:val="4"/>
  </w:num>
  <w:num w:numId="10" w16cid:durableId="121657506">
    <w:abstractNumId w:val="5"/>
  </w:num>
  <w:num w:numId="11" w16cid:durableId="303630191">
    <w:abstractNumId w:val="15"/>
  </w:num>
  <w:num w:numId="12" w16cid:durableId="1604220544">
    <w:abstractNumId w:val="7"/>
  </w:num>
  <w:num w:numId="13" w16cid:durableId="1631278044">
    <w:abstractNumId w:val="11"/>
  </w:num>
  <w:num w:numId="14" w16cid:durableId="1731801521">
    <w:abstractNumId w:val="12"/>
  </w:num>
  <w:num w:numId="15" w16cid:durableId="74860433">
    <w:abstractNumId w:val="6"/>
  </w:num>
  <w:num w:numId="16" w16cid:durableId="1302147952">
    <w:abstractNumId w:val="16"/>
  </w:num>
  <w:num w:numId="17" w16cid:durableId="273951356">
    <w:abstractNumId w:val="13"/>
  </w:num>
  <w:num w:numId="18" w16cid:durableId="502935914">
    <w:abstractNumId w:val="10"/>
  </w:num>
  <w:num w:numId="19" w16cid:durableId="1809585235">
    <w:abstractNumId w:val="17"/>
  </w:num>
  <w:num w:numId="20" w16cid:durableId="2025207363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AA5"/>
    <w:rsid w:val="0000609D"/>
    <w:rsid w:val="00027148"/>
    <w:rsid w:val="00034A00"/>
    <w:rsid w:val="000464E2"/>
    <w:rsid w:val="0005155A"/>
    <w:rsid w:val="00056834"/>
    <w:rsid w:val="00057D63"/>
    <w:rsid w:val="0006305D"/>
    <w:rsid w:val="0008046D"/>
    <w:rsid w:val="0009200B"/>
    <w:rsid w:val="000C0914"/>
    <w:rsid w:val="000F495B"/>
    <w:rsid w:val="000F52A4"/>
    <w:rsid w:val="001120E1"/>
    <w:rsid w:val="00145CD8"/>
    <w:rsid w:val="001506E2"/>
    <w:rsid w:val="00156E7E"/>
    <w:rsid w:val="00181C20"/>
    <w:rsid w:val="00186EF8"/>
    <w:rsid w:val="00190A55"/>
    <w:rsid w:val="00194391"/>
    <w:rsid w:val="001B2C59"/>
    <w:rsid w:val="001B3A92"/>
    <w:rsid w:val="001C562F"/>
    <w:rsid w:val="002131CE"/>
    <w:rsid w:val="00215340"/>
    <w:rsid w:val="00222E8A"/>
    <w:rsid w:val="0022649D"/>
    <w:rsid w:val="00243E6E"/>
    <w:rsid w:val="002756B1"/>
    <w:rsid w:val="00285089"/>
    <w:rsid w:val="00285E1B"/>
    <w:rsid w:val="002930BA"/>
    <w:rsid w:val="0029642E"/>
    <w:rsid w:val="00297C58"/>
    <w:rsid w:val="002A24C2"/>
    <w:rsid w:val="002A33A8"/>
    <w:rsid w:val="002E01F5"/>
    <w:rsid w:val="00311E5F"/>
    <w:rsid w:val="003147BA"/>
    <w:rsid w:val="003210F1"/>
    <w:rsid w:val="00337CB2"/>
    <w:rsid w:val="00372B05"/>
    <w:rsid w:val="00381C17"/>
    <w:rsid w:val="003A41F4"/>
    <w:rsid w:val="003B1AA5"/>
    <w:rsid w:val="00415933"/>
    <w:rsid w:val="00431545"/>
    <w:rsid w:val="00443CD1"/>
    <w:rsid w:val="00454838"/>
    <w:rsid w:val="00455391"/>
    <w:rsid w:val="0047536D"/>
    <w:rsid w:val="004A1536"/>
    <w:rsid w:val="004B124F"/>
    <w:rsid w:val="004C04A6"/>
    <w:rsid w:val="004D5ACA"/>
    <w:rsid w:val="00516051"/>
    <w:rsid w:val="00520AFC"/>
    <w:rsid w:val="00537C3E"/>
    <w:rsid w:val="005638A9"/>
    <w:rsid w:val="005728CF"/>
    <w:rsid w:val="005A6670"/>
    <w:rsid w:val="005B5C0D"/>
    <w:rsid w:val="005C5EA3"/>
    <w:rsid w:val="005D5754"/>
    <w:rsid w:val="005E22F4"/>
    <w:rsid w:val="005E4965"/>
    <w:rsid w:val="005F39E0"/>
    <w:rsid w:val="00610A55"/>
    <w:rsid w:val="0061781A"/>
    <w:rsid w:val="00623A3D"/>
    <w:rsid w:val="00630F8B"/>
    <w:rsid w:val="00637902"/>
    <w:rsid w:val="0065515B"/>
    <w:rsid w:val="006802AF"/>
    <w:rsid w:val="006B7F5C"/>
    <w:rsid w:val="006C66B6"/>
    <w:rsid w:val="006D6EA3"/>
    <w:rsid w:val="006E58FB"/>
    <w:rsid w:val="00743298"/>
    <w:rsid w:val="007525CC"/>
    <w:rsid w:val="00761D43"/>
    <w:rsid w:val="007745FD"/>
    <w:rsid w:val="007A324C"/>
    <w:rsid w:val="007A7F8B"/>
    <w:rsid w:val="007D6E80"/>
    <w:rsid w:val="007D7C2A"/>
    <w:rsid w:val="007E0F24"/>
    <w:rsid w:val="007E70FE"/>
    <w:rsid w:val="007F0778"/>
    <w:rsid w:val="008010C4"/>
    <w:rsid w:val="0080283E"/>
    <w:rsid w:val="00807FBD"/>
    <w:rsid w:val="0082067C"/>
    <w:rsid w:val="0082229C"/>
    <w:rsid w:val="00853513"/>
    <w:rsid w:val="0085417A"/>
    <w:rsid w:val="0085536D"/>
    <w:rsid w:val="00863F5C"/>
    <w:rsid w:val="00886F83"/>
    <w:rsid w:val="00887E6C"/>
    <w:rsid w:val="00896588"/>
    <w:rsid w:val="00897167"/>
    <w:rsid w:val="008C6018"/>
    <w:rsid w:val="008D0503"/>
    <w:rsid w:val="008D4258"/>
    <w:rsid w:val="008E2790"/>
    <w:rsid w:val="008E7CAB"/>
    <w:rsid w:val="008F457F"/>
    <w:rsid w:val="008F597F"/>
    <w:rsid w:val="00913E1F"/>
    <w:rsid w:val="009406D1"/>
    <w:rsid w:val="009528DA"/>
    <w:rsid w:val="00954CD7"/>
    <w:rsid w:val="00971D02"/>
    <w:rsid w:val="009A2E6D"/>
    <w:rsid w:val="009B459B"/>
    <w:rsid w:val="009D1347"/>
    <w:rsid w:val="009E62B1"/>
    <w:rsid w:val="00A16926"/>
    <w:rsid w:val="00A248DE"/>
    <w:rsid w:val="00A26CED"/>
    <w:rsid w:val="00A36D54"/>
    <w:rsid w:val="00A65ACF"/>
    <w:rsid w:val="00A81A3F"/>
    <w:rsid w:val="00AB0739"/>
    <w:rsid w:val="00AF0885"/>
    <w:rsid w:val="00AF092B"/>
    <w:rsid w:val="00AF47A9"/>
    <w:rsid w:val="00B054AF"/>
    <w:rsid w:val="00B205B2"/>
    <w:rsid w:val="00B41C4E"/>
    <w:rsid w:val="00B45F11"/>
    <w:rsid w:val="00B60A32"/>
    <w:rsid w:val="00B76499"/>
    <w:rsid w:val="00B83704"/>
    <w:rsid w:val="00BA5DA7"/>
    <w:rsid w:val="00BB41EC"/>
    <w:rsid w:val="00BB5359"/>
    <w:rsid w:val="00BC4E59"/>
    <w:rsid w:val="00BF72C7"/>
    <w:rsid w:val="00C04048"/>
    <w:rsid w:val="00C34B4A"/>
    <w:rsid w:val="00C67C18"/>
    <w:rsid w:val="00C74DEE"/>
    <w:rsid w:val="00C925D3"/>
    <w:rsid w:val="00CC2F34"/>
    <w:rsid w:val="00CC58FC"/>
    <w:rsid w:val="00CC6480"/>
    <w:rsid w:val="00CF26DB"/>
    <w:rsid w:val="00CF2EFA"/>
    <w:rsid w:val="00CF3BBE"/>
    <w:rsid w:val="00D0480A"/>
    <w:rsid w:val="00D26762"/>
    <w:rsid w:val="00D44B0D"/>
    <w:rsid w:val="00D67D1C"/>
    <w:rsid w:val="00D71AED"/>
    <w:rsid w:val="00D83AED"/>
    <w:rsid w:val="00D84D29"/>
    <w:rsid w:val="00D90533"/>
    <w:rsid w:val="00DB25B1"/>
    <w:rsid w:val="00DC0063"/>
    <w:rsid w:val="00DC5FAA"/>
    <w:rsid w:val="00DD6A57"/>
    <w:rsid w:val="00DE4056"/>
    <w:rsid w:val="00E2034F"/>
    <w:rsid w:val="00E20554"/>
    <w:rsid w:val="00E215BD"/>
    <w:rsid w:val="00E31A2A"/>
    <w:rsid w:val="00E81289"/>
    <w:rsid w:val="00EA6266"/>
    <w:rsid w:val="00EB5EB5"/>
    <w:rsid w:val="00ED24E3"/>
    <w:rsid w:val="00EE64D5"/>
    <w:rsid w:val="00F41049"/>
    <w:rsid w:val="00F46922"/>
    <w:rsid w:val="00F47C6A"/>
    <w:rsid w:val="00F53087"/>
    <w:rsid w:val="00F564F0"/>
    <w:rsid w:val="00F65D42"/>
    <w:rsid w:val="00F75D81"/>
    <w:rsid w:val="00F8619D"/>
    <w:rsid w:val="00F930E1"/>
    <w:rsid w:val="00FA5041"/>
    <w:rsid w:val="00FB569F"/>
    <w:rsid w:val="00FB6CB7"/>
    <w:rsid w:val="00FD7D33"/>
    <w:rsid w:val="00FF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8EB68"/>
  <w15:chartTrackingRefBased/>
  <w15:docId w15:val="{99AE01E6-E099-49F2-904B-F606D00C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Book Antiqua" w:hAnsi="Book Antiqua"/>
      <w:sz w:val="22"/>
      <w:szCs w:val="24"/>
    </w:rPr>
  </w:style>
  <w:style w:type="paragraph" w:styleId="Heading1">
    <w:name w:val="heading 1"/>
    <w:next w:val="Introtext"/>
    <w:autoRedefine/>
    <w:qFormat/>
    <w:pPr>
      <w:keepNext/>
      <w:pBdr>
        <w:left w:val="single" w:sz="24" w:space="4" w:color="auto"/>
      </w:pBdr>
      <w:overflowPunct w:val="0"/>
      <w:autoSpaceDE w:val="0"/>
      <w:autoSpaceDN w:val="0"/>
      <w:adjustRightInd w:val="0"/>
      <w:spacing w:before="480" w:after="880"/>
      <w:ind w:left="432"/>
      <w:textAlignment w:val="baseline"/>
      <w:outlineLvl w:val="0"/>
    </w:pPr>
    <w:rPr>
      <w:rFonts w:ascii="Verdana" w:hAnsi="Verdana"/>
      <w:b/>
      <w:noProof/>
      <w:sz w:val="60"/>
    </w:rPr>
  </w:style>
  <w:style w:type="paragraph" w:styleId="Heading2">
    <w:name w:val="heading 2"/>
    <w:next w:val="Normal"/>
    <w:qFormat/>
    <w:pPr>
      <w:keepNext/>
      <w:pageBreakBefore/>
      <w:pBdr>
        <w:top w:val="single" w:sz="12" w:space="1" w:color="auto"/>
      </w:pBdr>
      <w:overflowPunct w:val="0"/>
      <w:autoSpaceDE w:val="0"/>
      <w:autoSpaceDN w:val="0"/>
      <w:adjustRightInd w:val="0"/>
      <w:spacing w:before="240" w:after="360"/>
      <w:textAlignment w:val="baseline"/>
      <w:outlineLvl w:val="1"/>
    </w:pPr>
    <w:rPr>
      <w:rFonts w:ascii="Verdana" w:hAnsi="Verdana"/>
      <w:b/>
      <w:sz w:val="32"/>
    </w:rPr>
  </w:style>
  <w:style w:type="paragraph" w:styleId="Heading3">
    <w:name w:val="heading 3"/>
    <w:next w:val="BodyTextIndent3"/>
    <w:qFormat/>
    <w:pPr>
      <w:keepNext/>
      <w:spacing w:before="240" w:after="240"/>
      <w:ind w:left="360"/>
      <w:outlineLvl w:val="2"/>
    </w:pPr>
    <w:rPr>
      <w:rFonts w:ascii="Verdana" w:hAnsi="Verdana" w:cs="Arial"/>
      <w:b/>
      <w:bCs/>
      <w:sz w:val="24"/>
    </w:rPr>
  </w:style>
  <w:style w:type="paragraph" w:styleId="Heading4">
    <w:name w:val="heading 4"/>
    <w:next w:val="BodyTextIndent4"/>
    <w:qFormat/>
    <w:pPr>
      <w:keepNext/>
      <w:spacing w:before="240" w:after="120"/>
      <w:ind w:left="720"/>
      <w:outlineLvl w:val="3"/>
    </w:pPr>
    <w:rPr>
      <w:rFonts w:ascii="Verdana" w:hAnsi="Verdana"/>
      <w:b/>
      <w:bCs/>
      <w:i/>
      <w:sz w:val="24"/>
      <w:szCs w:val="28"/>
    </w:rPr>
  </w:style>
  <w:style w:type="paragraph" w:styleId="Heading5">
    <w:name w:val="heading 5"/>
    <w:basedOn w:val="Normal"/>
    <w:next w:val="BodyTextIndent5"/>
    <w:qFormat/>
    <w:pPr>
      <w:spacing w:before="240" w:after="60"/>
      <w:ind w:left="720"/>
      <w:outlineLvl w:val="4"/>
    </w:pPr>
    <w:rPr>
      <w:rFonts w:ascii="Verdana" w:hAnsi="Verdana"/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tabs>
        <w:tab w:val="left" w:pos="360"/>
        <w:tab w:val="left" w:pos="720"/>
        <w:tab w:val="left" w:pos="1080"/>
        <w:tab w:val="left" w:pos="1224"/>
      </w:tabs>
      <w:spacing w:before="240" w:after="60"/>
      <w:outlineLvl w:val="5"/>
    </w:pPr>
    <w:rPr>
      <w:rFonts w:ascii="Verdana" w:hAnsi="Verdana"/>
      <w:b/>
      <w:bCs/>
      <w:szCs w:val="22"/>
    </w:rPr>
  </w:style>
  <w:style w:type="paragraph" w:styleId="Heading7">
    <w:name w:val="heading 7"/>
    <w:basedOn w:val="Normal"/>
    <w:next w:val="Normal"/>
    <w:qFormat/>
    <w:pPr>
      <w:tabs>
        <w:tab w:val="left" w:pos="360"/>
        <w:tab w:val="left" w:pos="720"/>
        <w:tab w:val="left" w:pos="1080"/>
        <w:tab w:val="left" w:pos="1224"/>
      </w:tabs>
      <w:spacing w:before="240" w:after="60"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autoRedefine/>
    <w:qFormat/>
    <w:pPr>
      <w:pBdr>
        <w:top w:val="single" w:sz="24" w:space="1" w:color="auto"/>
      </w:pBdr>
      <w:spacing w:before="120" w:after="360"/>
      <w:jc w:val="right"/>
      <w:outlineLvl w:val="8"/>
    </w:pPr>
    <w:rPr>
      <w:rFonts w:ascii="Arial" w:hAnsi="Arial" w:cs="Arial"/>
      <w:b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trotext">
    <w:name w:val="Introtext"/>
    <w:basedOn w:val="Normal"/>
    <w:next w:val="ChapTOC"/>
    <w:pPr>
      <w:overflowPunct w:val="0"/>
      <w:autoSpaceDE w:val="0"/>
      <w:autoSpaceDN w:val="0"/>
      <w:adjustRightInd w:val="0"/>
      <w:spacing w:before="1200" w:after="480"/>
      <w:ind w:left="1080" w:right="720"/>
      <w:textAlignment w:val="baseline"/>
    </w:pPr>
    <w:rPr>
      <w:rFonts w:ascii="Verdana" w:hAnsi="Verdana"/>
      <w:szCs w:val="20"/>
    </w:rPr>
  </w:style>
  <w:style w:type="paragraph" w:customStyle="1" w:styleId="ChapTOC">
    <w:name w:val="Chap_TOC"/>
    <w:basedOn w:val="List"/>
    <w:pPr>
      <w:pBdr>
        <w:top w:val="single" w:sz="12" w:space="5" w:color="000000"/>
        <w:bottom w:val="single" w:sz="12" w:space="5" w:color="000000"/>
      </w:pBdr>
      <w:tabs>
        <w:tab w:val="left" w:pos="1080"/>
        <w:tab w:val="left" w:leader="dot" w:pos="8208"/>
      </w:tabs>
      <w:overflowPunct w:val="0"/>
      <w:autoSpaceDE w:val="0"/>
      <w:autoSpaceDN w:val="0"/>
      <w:adjustRightInd w:val="0"/>
      <w:ind w:left="1080" w:right="720"/>
      <w:textAlignment w:val="baseline"/>
    </w:pPr>
    <w:rPr>
      <w:rFonts w:ascii="Verdana" w:hAnsi="Verdana"/>
      <w:szCs w:val="20"/>
    </w:rPr>
  </w:style>
  <w:style w:type="paragraph" w:styleId="List">
    <w:name w:val="List"/>
    <w:basedOn w:val="Normal"/>
    <w:pPr>
      <w:ind w:left="360" w:hanging="360"/>
    </w:pPr>
  </w:style>
  <w:style w:type="paragraph" w:styleId="BodyTextIndent3">
    <w:name w:val="Body Text Indent 3"/>
    <w:basedOn w:val="Normal"/>
    <w:pPr>
      <w:overflowPunct w:val="0"/>
      <w:autoSpaceDE w:val="0"/>
      <w:autoSpaceDN w:val="0"/>
      <w:adjustRightInd w:val="0"/>
      <w:spacing w:after="120"/>
      <w:ind w:left="1080"/>
      <w:textAlignment w:val="baseline"/>
    </w:pPr>
    <w:rPr>
      <w:spacing w:val="2"/>
      <w:kern w:val="18"/>
      <w:szCs w:val="22"/>
      <w:lang w:bidi="he-IL"/>
    </w:rPr>
  </w:style>
  <w:style w:type="paragraph" w:customStyle="1" w:styleId="BodyTextIndent4">
    <w:name w:val="Body Text Indent 4"/>
    <w:basedOn w:val="BodyTextIndent3"/>
    <w:pPr>
      <w:ind w:left="1440"/>
    </w:pPr>
  </w:style>
  <w:style w:type="paragraph" w:customStyle="1" w:styleId="BodyTextIndent5">
    <w:name w:val="Body Text Indent 5"/>
    <w:basedOn w:val="BodyTextIndent4"/>
    <w:pPr>
      <w:ind w:left="1800"/>
    </w:pPr>
  </w:style>
  <w:style w:type="paragraph" w:customStyle="1" w:styleId="DocumentLabel">
    <w:name w:val="Document Label"/>
    <w:basedOn w:val="Normal"/>
    <w:pPr>
      <w:keepNext/>
      <w:keepLines/>
      <w:spacing w:before="240" w:after="360"/>
    </w:pPr>
    <w:rPr>
      <w:b/>
      <w:kern w:val="28"/>
      <w:sz w:val="36"/>
    </w:rPr>
  </w:style>
  <w:style w:type="paragraph" w:customStyle="1" w:styleId="ReturnAddress">
    <w:name w:val="Return Address"/>
    <w:basedOn w:val="Normal"/>
    <w:pPr>
      <w:keepLines/>
      <w:ind w:right="4320"/>
    </w:pPr>
    <w:rPr>
      <w:sz w:val="2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Verdana" w:hAnsi="Verdana"/>
      <w:sz w:val="18"/>
    </w:rPr>
  </w:style>
  <w:style w:type="paragraph" w:styleId="Footer">
    <w:name w:val="footer"/>
    <w:basedOn w:val="Normal"/>
    <w:pPr>
      <w:pBdr>
        <w:top w:val="single" w:sz="2" w:space="2" w:color="000000"/>
      </w:pBdr>
      <w:tabs>
        <w:tab w:val="right" w:pos="9360"/>
      </w:tabs>
    </w:pPr>
    <w:rPr>
      <w:rFonts w:ascii="Verdana" w:hAnsi="Verdana"/>
      <w:bCs/>
      <w:sz w:val="18"/>
    </w:rPr>
  </w:style>
  <w:style w:type="character" w:styleId="PageNumber">
    <w:name w:val="page number"/>
    <w:rPr>
      <w:rFonts w:ascii="Verdana" w:hAnsi="Verdana"/>
      <w:b/>
      <w:sz w:val="22"/>
    </w:rPr>
  </w:style>
  <w:style w:type="paragraph" w:styleId="NormalIndent">
    <w:name w:val="Normal Indent"/>
    <w:basedOn w:val="Normal"/>
    <w:pPr>
      <w:ind w:left="720"/>
    </w:pPr>
  </w:style>
  <w:style w:type="paragraph" w:styleId="BodyTextIndent2">
    <w:name w:val="Body Text Indent 2"/>
    <w:basedOn w:val="BodyText"/>
    <w:pPr>
      <w:ind w:left="864"/>
    </w:pPr>
  </w:style>
  <w:style w:type="paragraph" w:styleId="BodyText">
    <w:name w:val="Body Text"/>
    <w:basedOn w:val="Normal"/>
    <w:pPr>
      <w:overflowPunct w:val="0"/>
      <w:autoSpaceDE w:val="0"/>
      <w:autoSpaceDN w:val="0"/>
      <w:adjustRightInd w:val="0"/>
      <w:spacing w:after="120"/>
      <w:ind w:left="504"/>
      <w:textAlignment w:val="baseline"/>
    </w:pPr>
    <w:rPr>
      <w:szCs w:val="20"/>
    </w:rPr>
  </w:style>
  <w:style w:type="paragraph" w:customStyle="1" w:styleId="TableText">
    <w:name w:val="Table Text"/>
    <w:basedOn w:val="Normal"/>
    <w:rPr>
      <w:rFonts w:ascii="Helv" w:hAnsi="Helv"/>
      <w:sz w:val="18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aption">
    <w:name w:val="caption"/>
    <w:basedOn w:val="BodyText"/>
    <w:next w:val="BodyText"/>
    <w:qFormat/>
    <w:pPr>
      <w:tabs>
        <w:tab w:val="left" w:pos="3600"/>
        <w:tab w:val="left" w:pos="3960"/>
      </w:tabs>
      <w:spacing w:before="120" w:after="240"/>
      <w:ind w:left="0"/>
      <w:jc w:val="center"/>
    </w:pPr>
    <w:rPr>
      <w:rFonts w:ascii="Verdana" w:hAnsi="Verdana"/>
      <w:sz w:val="18"/>
    </w:rPr>
  </w:style>
  <w:style w:type="paragraph" w:styleId="CommentText">
    <w:name w:val="annotation text"/>
    <w:basedOn w:val="Normal"/>
    <w:semiHidden/>
    <w:rPr>
      <w:sz w:val="20"/>
    </w:rPr>
  </w:style>
  <w:style w:type="paragraph" w:customStyle="1" w:styleId="EmptyLine">
    <w:name w:val="Empty Line"/>
    <w:basedOn w:val="BodyText"/>
    <w:pPr>
      <w:spacing w:after="0"/>
    </w:pPr>
  </w:style>
  <w:style w:type="character" w:customStyle="1" w:styleId="Input">
    <w:name w:val="Input"/>
    <w:rPr>
      <w:rFonts w:ascii="Verdana" w:hAnsi="Verdana"/>
      <w:b/>
      <w:spacing w:val="0"/>
      <w:kern w:val="0"/>
      <w:sz w:val="20"/>
      <w:szCs w:val="20"/>
      <w:lang w:bidi="ar-SA"/>
    </w:rPr>
  </w:style>
  <w:style w:type="paragraph" w:customStyle="1" w:styleId="TableHeading">
    <w:name w:val="Table Heading"/>
    <w:basedOn w:val="BodyText"/>
    <w:pPr>
      <w:keepNext/>
      <w:spacing w:before="80" w:after="80"/>
      <w:ind w:left="0"/>
    </w:pPr>
    <w:rPr>
      <w:rFonts w:ascii="Verdana" w:hAnsi="Verdana"/>
    </w:rPr>
  </w:style>
  <w:style w:type="paragraph" w:customStyle="1" w:styleId="TableBody">
    <w:name w:val="Table Body"/>
    <w:basedOn w:val="TableHeading"/>
    <w:pPr>
      <w:keepNext w:val="0"/>
      <w:spacing w:before="40" w:after="40"/>
    </w:pPr>
    <w:rPr>
      <w:rFonts w:ascii="Book Antiqua" w:hAnsi="Book Antiqua"/>
    </w:rPr>
  </w:style>
  <w:style w:type="paragraph" w:styleId="ListNumber">
    <w:name w:val="List Number"/>
    <w:basedOn w:val="Normal"/>
    <w:pPr>
      <w:numPr>
        <w:numId w:val="13"/>
      </w:numPr>
      <w:tabs>
        <w:tab w:val="clear" w:pos="3240"/>
        <w:tab w:val="left" w:pos="1080"/>
      </w:tabs>
      <w:spacing w:before="120"/>
      <w:ind w:left="1080"/>
    </w:pPr>
  </w:style>
  <w:style w:type="paragraph" w:styleId="ListNumber2">
    <w:name w:val="List Number 2"/>
    <w:basedOn w:val="Normal"/>
    <w:pPr>
      <w:numPr>
        <w:ilvl w:val="1"/>
        <w:numId w:val="1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kern w:val="18"/>
      <w:szCs w:val="22"/>
      <w:lang w:bidi="he-IL"/>
    </w:rPr>
  </w:style>
  <w:style w:type="paragraph" w:styleId="ListNumber3">
    <w:name w:val="List Number 3"/>
    <w:basedOn w:val="Normal"/>
    <w:pPr>
      <w:numPr>
        <w:ilvl w:val="2"/>
        <w:numId w:val="1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kern w:val="18"/>
      <w:szCs w:val="22"/>
      <w:lang w:bidi="he-IL"/>
    </w:rPr>
  </w:style>
  <w:style w:type="paragraph" w:styleId="ListNumber4">
    <w:name w:val="List Number 4"/>
    <w:basedOn w:val="Normal"/>
    <w:pPr>
      <w:numPr>
        <w:ilvl w:val="3"/>
        <w:numId w:val="1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kern w:val="18"/>
      <w:szCs w:val="22"/>
      <w:lang w:bidi="he-IL"/>
    </w:rPr>
  </w:style>
  <w:style w:type="paragraph" w:styleId="ListNumber5">
    <w:name w:val="List Number 5"/>
    <w:basedOn w:val="Normal"/>
    <w:pPr>
      <w:numPr>
        <w:ilvl w:val="4"/>
        <w:numId w:val="1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kern w:val="18"/>
      <w:szCs w:val="22"/>
      <w:lang w:bidi="he-IL"/>
    </w:rPr>
  </w:style>
  <w:style w:type="paragraph" w:customStyle="1" w:styleId="Note">
    <w:name w:val="Note"/>
    <w:basedOn w:val="Normal"/>
    <w:pPr>
      <w:numPr>
        <w:numId w:val="2"/>
      </w:numPr>
      <w:pBdr>
        <w:top w:val="single" w:sz="4" w:space="1" w:color="auto"/>
        <w:bottom w:val="single" w:sz="4" w:space="1" w:color="auto"/>
      </w:pBdr>
      <w:shd w:val="clear" w:color="auto" w:fill="E0E0E0"/>
      <w:spacing w:before="240" w:after="240"/>
      <w:ind w:right="720"/>
    </w:pPr>
    <w:rPr>
      <w:rFonts w:ascii="Verdana" w:hAnsi="Verdana"/>
      <w:sz w:val="20"/>
    </w:rPr>
  </w:style>
  <w:style w:type="paragraph" w:styleId="ListBullet">
    <w:name w:val="List Bullet"/>
    <w:basedOn w:val="Normal"/>
    <w:pPr>
      <w:numPr>
        <w:numId w:val="3"/>
      </w:numPr>
      <w:overflowPunct w:val="0"/>
      <w:autoSpaceDE w:val="0"/>
      <w:autoSpaceDN w:val="0"/>
      <w:adjustRightInd w:val="0"/>
      <w:spacing w:before="120"/>
      <w:ind w:left="1080"/>
      <w:textAlignment w:val="baseline"/>
    </w:pPr>
    <w:rPr>
      <w:spacing w:val="2"/>
      <w:kern w:val="18"/>
      <w:szCs w:val="22"/>
      <w:lang w:bidi="he-IL"/>
    </w:rPr>
  </w:style>
  <w:style w:type="paragraph" w:styleId="ListBullet2">
    <w:name w:val="List Bullet 2"/>
    <w:basedOn w:val="Normal"/>
    <w:pPr>
      <w:numPr>
        <w:numId w:val="4"/>
      </w:numPr>
      <w:overflowPunct w:val="0"/>
      <w:autoSpaceDE w:val="0"/>
      <w:autoSpaceDN w:val="0"/>
      <w:adjustRightInd w:val="0"/>
      <w:spacing w:before="120"/>
      <w:ind w:left="1440"/>
      <w:textAlignment w:val="baseline"/>
    </w:pPr>
    <w:rPr>
      <w:spacing w:val="2"/>
      <w:kern w:val="18"/>
      <w:szCs w:val="22"/>
      <w:lang w:bidi="he-IL"/>
    </w:rPr>
  </w:style>
  <w:style w:type="paragraph" w:styleId="ListBullet3">
    <w:name w:val="List Bullet 3"/>
    <w:basedOn w:val="Normal"/>
    <w:pPr>
      <w:numPr>
        <w:numId w:val="5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kern w:val="18"/>
      <w:szCs w:val="22"/>
      <w:lang w:bidi="he-IL"/>
    </w:rPr>
  </w:style>
  <w:style w:type="paragraph" w:styleId="ListBullet4">
    <w:name w:val="List Bullet 4"/>
    <w:basedOn w:val="Normal"/>
    <w:pPr>
      <w:numPr>
        <w:numId w:val="6"/>
      </w:numPr>
      <w:overflowPunct w:val="0"/>
      <w:autoSpaceDE w:val="0"/>
      <w:autoSpaceDN w:val="0"/>
      <w:adjustRightInd w:val="0"/>
      <w:spacing w:before="120" w:after="120"/>
      <w:textAlignment w:val="baseline"/>
    </w:pPr>
    <w:rPr>
      <w:spacing w:val="2"/>
      <w:kern w:val="18"/>
      <w:szCs w:val="22"/>
      <w:lang w:bidi="he-IL"/>
    </w:rPr>
  </w:style>
  <w:style w:type="paragraph" w:styleId="ListBullet5">
    <w:name w:val="List Bullet 5"/>
    <w:basedOn w:val="Normal"/>
    <w:pPr>
      <w:numPr>
        <w:numId w:val="12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szCs w:val="22"/>
      <w:lang w:bidi="he-IL"/>
    </w:rPr>
  </w:style>
  <w:style w:type="paragraph" w:styleId="ListContinue">
    <w:name w:val="List Continue"/>
    <w:basedOn w:val="Normal"/>
    <w:pPr>
      <w:overflowPunct w:val="0"/>
      <w:autoSpaceDE w:val="0"/>
      <w:autoSpaceDN w:val="0"/>
      <w:adjustRightInd w:val="0"/>
      <w:spacing w:before="120" w:after="120"/>
      <w:ind w:left="1080"/>
      <w:textAlignment w:val="baseline"/>
    </w:pPr>
    <w:rPr>
      <w:spacing w:val="2"/>
      <w:kern w:val="18"/>
      <w:szCs w:val="22"/>
      <w:lang w:bidi="he-IL"/>
    </w:rPr>
  </w:style>
  <w:style w:type="paragraph" w:styleId="ListContinue2">
    <w:name w:val="List Continue 2"/>
    <w:basedOn w:val="Normal"/>
    <w:pPr>
      <w:overflowPunct w:val="0"/>
      <w:autoSpaceDE w:val="0"/>
      <w:autoSpaceDN w:val="0"/>
      <w:adjustRightInd w:val="0"/>
      <w:spacing w:before="120" w:after="120"/>
      <w:ind w:left="1440"/>
      <w:textAlignment w:val="baseline"/>
    </w:pPr>
    <w:rPr>
      <w:spacing w:val="2"/>
      <w:kern w:val="18"/>
      <w:szCs w:val="22"/>
      <w:lang w:bidi="he-IL"/>
    </w:rPr>
  </w:style>
  <w:style w:type="paragraph" w:styleId="ListContinue3">
    <w:name w:val="List Continue 3"/>
    <w:basedOn w:val="Normal"/>
    <w:pPr>
      <w:overflowPunct w:val="0"/>
      <w:autoSpaceDE w:val="0"/>
      <w:autoSpaceDN w:val="0"/>
      <w:adjustRightInd w:val="0"/>
      <w:spacing w:before="120" w:after="120"/>
      <w:ind w:left="1800"/>
      <w:textAlignment w:val="baseline"/>
    </w:pPr>
    <w:rPr>
      <w:spacing w:val="2"/>
      <w:kern w:val="18"/>
      <w:szCs w:val="22"/>
      <w:lang w:bidi="he-IL"/>
    </w:rPr>
  </w:style>
  <w:style w:type="paragraph" w:styleId="ListContinue4">
    <w:name w:val="List Continue 4"/>
    <w:basedOn w:val="Normal"/>
    <w:pPr>
      <w:overflowPunct w:val="0"/>
      <w:autoSpaceDE w:val="0"/>
      <w:autoSpaceDN w:val="0"/>
      <w:adjustRightInd w:val="0"/>
      <w:spacing w:before="120" w:after="120"/>
      <w:ind w:left="2160"/>
      <w:textAlignment w:val="baseline"/>
    </w:pPr>
    <w:rPr>
      <w:spacing w:val="2"/>
      <w:kern w:val="18"/>
      <w:szCs w:val="22"/>
      <w:lang w:bidi="he-IL"/>
    </w:rPr>
  </w:style>
  <w:style w:type="paragraph" w:styleId="ListContinue5">
    <w:name w:val="List Continue 5"/>
    <w:basedOn w:val="Normal"/>
    <w:pPr>
      <w:spacing w:before="120" w:after="120"/>
      <w:ind w:left="2520"/>
    </w:p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BodyText"/>
    <w:next w:val="Normal"/>
    <w:autoRedefine/>
    <w:semiHidden/>
    <w:pPr>
      <w:ind w:left="480" w:hanging="240"/>
    </w:pPr>
  </w:style>
  <w:style w:type="paragraph" w:styleId="Index3">
    <w:name w:val="index 3"/>
    <w:basedOn w:val="BodyText"/>
    <w:next w:val="Normal"/>
    <w:autoRedefine/>
    <w:semiHidden/>
    <w:pPr>
      <w:ind w:left="720" w:hanging="240"/>
    </w:pPr>
  </w:style>
  <w:style w:type="paragraph" w:styleId="Index4">
    <w:name w:val="index 4"/>
    <w:basedOn w:val="BodyText"/>
    <w:next w:val="Normal"/>
    <w:autoRedefine/>
    <w:semiHidden/>
    <w:pPr>
      <w:ind w:left="960" w:hanging="240"/>
    </w:pPr>
  </w:style>
  <w:style w:type="paragraph" w:styleId="Index5">
    <w:name w:val="index 5"/>
    <w:basedOn w:val="BodyText"/>
    <w:next w:val="Normal"/>
    <w:autoRedefine/>
    <w:semiHidden/>
    <w:pPr>
      <w:ind w:left="1200" w:hanging="240"/>
    </w:pPr>
  </w:style>
  <w:style w:type="paragraph" w:styleId="Index6">
    <w:name w:val="index 6"/>
    <w:basedOn w:val="Index5"/>
    <w:next w:val="Normal"/>
    <w:autoRedefine/>
    <w:semiHidden/>
    <w:pPr>
      <w:ind w:left="1440"/>
    </w:pPr>
  </w:style>
  <w:style w:type="paragraph" w:styleId="Index7">
    <w:name w:val="index 7"/>
    <w:basedOn w:val="Index6"/>
    <w:next w:val="Normal"/>
    <w:autoRedefine/>
    <w:semiHidden/>
    <w:pPr>
      <w:ind w:left="168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spacing w:after="120"/>
      <w:ind w:left="1080" w:hanging="360"/>
    </w:pPr>
  </w:style>
  <w:style w:type="paragraph" w:styleId="List4">
    <w:name w:val="List 4"/>
    <w:basedOn w:val="Normal"/>
    <w:pPr>
      <w:tabs>
        <w:tab w:val="left" w:pos="1440"/>
      </w:tabs>
      <w:spacing w:before="120"/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NormalWeb">
    <w:name w:val="Normal (Web)"/>
    <w:basedOn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BodyText"/>
    <w:next w:val="Normal"/>
    <w:semiHidden/>
    <w:pPr>
      <w:ind w:left="240" w:hanging="240"/>
    </w:pPr>
  </w:style>
  <w:style w:type="paragraph" w:styleId="TableofFigures">
    <w:name w:val="table of figures"/>
    <w:basedOn w:val="BodyText"/>
    <w:next w:val="Normal"/>
    <w:semiHidden/>
    <w:pPr>
      <w:ind w:left="480" w:hanging="480"/>
    </w:pPr>
  </w:style>
  <w:style w:type="paragraph" w:styleId="TOAHeading">
    <w:name w:val="toa heading"/>
    <w:next w:val="Normal"/>
    <w:semiHidden/>
    <w:pPr>
      <w:spacing w:before="120"/>
    </w:pPr>
    <w:rPr>
      <w:rFonts w:ascii="Verdana" w:hAnsi="Verdana" w:cs="Arial"/>
      <w:b/>
      <w:bCs/>
    </w:rPr>
  </w:style>
  <w:style w:type="paragraph" w:styleId="TOC1">
    <w:name w:val="toc 1"/>
    <w:next w:val="TOC2"/>
    <w:semiHidden/>
    <w:pPr>
      <w:tabs>
        <w:tab w:val="right" w:leader="dot" w:pos="8640"/>
      </w:tabs>
      <w:spacing w:after="40"/>
      <w:ind w:left="1080" w:right="720"/>
    </w:pPr>
    <w:rPr>
      <w:rFonts w:ascii="Verdana" w:hAnsi="Verdana"/>
      <w:sz w:val="22"/>
    </w:rPr>
  </w:style>
  <w:style w:type="paragraph" w:styleId="TOC2">
    <w:name w:val="toc 2"/>
    <w:basedOn w:val="TOC1"/>
    <w:next w:val="Normal"/>
    <w:semiHidden/>
    <w:pPr>
      <w:ind w:left="1440"/>
    </w:pPr>
  </w:style>
  <w:style w:type="paragraph" w:styleId="TOC3">
    <w:name w:val="toc 3"/>
    <w:basedOn w:val="TOC2"/>
    <w:next w:val="Normal"/>
    <w:semiHidden/>
    <w:pPr>
      <w:ind w:left="1800"/>
    </w:pPr>
  </w:style>
  <w:style w:type="paragraph" w:styleId="TOC4">
    <w:name w:val="toc 4"/>
    <w:basedOn w:val="TOC3"/>
    <w:next w:val="Normal"/>
    <w:semiHidden/>
    <w:pPr>
      <w:ind w:left="216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Note2">
    <w:name w:val="Note 2"/>
    <w:basedOn w:val="Normal"/>
    <w:pPr>
      <w:numPr>
        <w:numId w:val="14"/>
      </w:numPr>
      <w:pBdr>
        <w:top w:val="single" w:sz="4" w:space="1" w:color="auto"/>
        <w:bottom w:val="single" w:sz="4" w:space="1" w:color="auto"/>
      </w:pBdr>
      <w:shd w:val="clear" w:color="auto" w:fill="E0E0E0"/>
      <w:tabs>
        <w:tab w:val="left" w:pos="1800"/>
      </w:tabs>
      <w:spacing w:before="240" w:after="240"/>
      <w:ind w:right="720"/>
    </w:pPr>
    <w:rPr>
      <w:rFonts w:ascii="Verdana" w:hAnsi="Verdana"/>
      <w:sz w:val="20"/>
    </w:rPr>
  </w:style>
  <w:style w:type="character" w:customStyle="1" w:styleId="InputNoBold">
    <w:name w:val="Input No Bold"/>
    <w:rPr>
      <w:rFonts w:ascii="Verdana" w:hAnsi="Verdana"/>
      <w:sz w:val="20"/>
    </w:rPr>
  </w:style>
  <w:style w:type="character" w:customStyle="1" w:styleId="AccentFont">
    <w:name w:val="Accent Font"/>
    <w:rPr>
      <w:rFonts w:ascii="Verdana" w:hAnsi="Verdana"/>
      <w:b/>
      <w:i/>
      <w:iCs/>
      <w:kern w:val="0"/>
      <w:sz w:val="20"/>
    </w:rPr>
  </w:style>
  <w:style w:type="character" w:styleId="Emphasis">
    <w:name w:val="Emphasis"/>
    <w:qFormat/>
    <w:rPr>
      <w:rFonts w:ascii="Verdana" w:hAnsi="Verdana"/>
      <w:b/>
      <w:iCs/>
      <w:sz w:val="22"/>
    </w:rPr>
  </w:style>
  <w:style w:type="paragraph" w:customStyle="1" w:styleId="ListArrow">
    <w:name w:val="List Arrow"/>
    <w:basedOn w:val="List2"/>
    <w:pPr>
      <w:numPr>
        <w:numId w:val="8"/>
      </w:numPr>
      <w:spacing w:before="120"/>
    </w:pPr>
  </w:style>
  <w:style w:type="paragraph" w:customStyle="1" w:styleId="ListArrow3">
    <w:name w:val="List Arrow 3"/>
    <w:basedOn w:val="List"/>
    <w:pPr>
      <w:numPr>
        <w:numId w:val="9"/>
      </w:numPr>
      <w:spacing w:before="120"/>
    </w:pPr>
  </w:style>
  <w:style w:type="paragraph" w:customStyle="1" w:styleId="Important">
    <w:name w:val="Important"/>
    <w:basedOn w:val="BodyText"/>
    <w:pPr>
      <w:keepLines/>
      <w:spacing w:before="240" w:after="240"/>
      <w:ind w:left="432" w:right="432"/>
    </w:pPr>
  </w:style>
  <w:style w:type="character" w:styleId="EndnoteReference">
    <w:name w:val="endnote reference"/>
    <w:semiHidden/>
    <w:rPr>
      <w:vertAlign w:val="superscript"/>
    </w:rPr>
  </w:style>
  <w:style w:type="character" w:styleId="FollowedHyperlink">
    <w:name w:val="FollowedHyperlink"/>
    <w:rPr>
      <w:color w:val="800080"/>
      <w:u w:val="single"/>
    </w:rPr>
  </w:style>
  <w:style w:type="character" w:styleId="FootnoteReference">
    <w:name w:val="footnote reference"/>
    <w:semiHidden/>
    <w:rPr>
      <w:vertAlign w:val="superscript"/>
    </w:rPr>
  </w:style>
  <w:style w:type="character" w:styleId="HTMLAcronym">
    <w:name w:val="HTML Acronym"/>
    <w:basedOn w:val="DefaultParagraphFont"/>
  </w:style>
  <w:style w:type="character" w:styleId="HTMLCite">
    <w:name w:val="HTML Cite"/>
    <w:rPr>
      <w:i/>
      <w:iCs/>
    </w:rPr>
  </w:style>
  <w:style w:type="character" w:styleId="HTMLCode">
    <w:name w:val="HTML Code"/>
    <w:rPr>
      <w:rFonts w:ascii="Courier New" w:hAnsi="Courier New"/>
      <w:sz w:val="20"/>
      <w:szCs w:val="20"/>
    </w:rPr>
  </w:style>
  <w:style w:type="character" w:styleId="HTMLDefinition">
    <w:name w:val="HTML Definition"/>
    <w:rPr>
      <w:i/>
      <w:iCs/>
    </w:rPr>
  </w:style>
  <w:style w:type="character" w:styleId="HTMLKeyboard">
    <w:name w:val="HTML Keyboard"/>
    <w:rPr>
      <w:rFonts w:ascii="Courier New" w:hAnsi="Courier New"/>
      <w:sz w:val="20"/>
      <w:szCs w:val="20"/>
    </w:rPr>
  </w:style>
  <w:style w:type="character" w:styleId="HTMLSample">
    <w:name w:val="HTML Sample"/>
    <w:rPr>
      <w:rFonts w:ascii="Courier New" w:hAnsi="Courier New"/>
    </w:rPr>
  </w:style>
  <w:style w:type="character" w:styleId="HTMLTypewriter">
    <w:name w:val="HTML Typewriter"/>
    <w:rPr>
      <w:rFonts w:ascii="Courier New" w:hAnsi="Courier New"/>
      <w:sz w:val="20"/>
      <w:szCs w:val="20"/>
    </w:rPr>
  </w:style>
  <w:style w:type="character" w:styleId="HTMLVariable">
    <w:name w:val="HTML Variable"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LineNumber">
    <w:name w:val="line number"/>
    <w:rPr>
      <w:rFonts w:ascii="Courier New" w:hAnsi="Courier New"/>
      <w:sz w:val="18"/>
    </w:rPr>
  </w:style>
  <w:style w:type="paragraph" w:customStyle="1" w:styleId="ListArrow4">
    <w:name w:val="List Arrow 4"/>
    <w:basedOn w:val="List2"/>
    <w:pPr>
      <w:numPr>
        <w:numId w:val="10"/>
      </w:numPr>
      <w:spacing w:before="120" w:after="120"/>
    </w:pPr>
  </w:style>
  <w:style w:type="paragraph" w:customStyle="1" w:styleId="Picture">
    <w:name w:val="Picture"/>
    <w:basedOn w:val="BodyText"/>
    <w:next w:val="BodyText"/>
    <w:pPr>
      <w:spacing w:before="200" w:after="200"/>
      <w:ind w:left="0"/>
      <w:jc w:val="center"/>
    </w:pPr>
  </w:style>
  <w:style w:type="paragraph" w:customStyle="1" w:styleId="PictureWide">
    <w:name w:val="Picture Wide"/>
    <w:basedOn w:val="Picture"/>
  </w:style>
  <w:style w:type="paragraph" w:customStyle="1" w:styleId="ChaptNumber">
    <w:name w:val="Chapt_Number"/>
    <w:basedOn w:val="Heading1"/>
    <w:rPr>
      <w:sz w:val="28"/>
    </w:rPr>
  </w:style>
  <w:style w:type="character" w:customStyle="1" w:styleId="FieldName">
    <w:name w:val="FieldName"/>
    <w:rPr>
      <w:rFonts w:ascii="Verdana" w:hAnsi="Verdana"/>
      <w:color w:val="000080"/>
      <w:sz w:val="20"/>
    </w:rPr>
  </w:style>
  <w:style w:type="paragraph" w:customStyle="1" w:styleId="ChecktheChecklist">
    <w:name w:val="Check the Checklist"/>
    <w:basedOn w:val="Normal"/>
    <w:pPr>
      <w:numPr>
        <w:numId w:val="11"/>
      </w:numPr>
      <w:tabs>
        <w:tab w:val="clear" w:pos="2520"/>
        <w:tab w:val="left" w:pos="1080"/>
      </w:tabs>
      <w:spacing w:before="240"/>
      <w:ind w:left="1080" w:hanging="360"/>
    </w:pPr>
    <w:rPr>
      <w:color w:val="0000FF"/>
    </w:rPr>
  </w:style>
  <w:style w:type="character" w:customStyle="1" w:styleId="Emphasisitalic">
    <w:name w:val="Emphasis italic"/>
    <w:rPr>
      <w:rFonts w:ascii="Book Antiqua" w:hAnsi="Book Antiqua"/>
      <w:i/>
      <w:sz w:val="24"/>
    </w:rPr>
  </w:style>
  <w:style w:type="paragraph" w:customStyle="1" w:styleId="ListArrow2">
    <w:name w:val="List Arrow 2"/>
    <w:basedOn w:val="ListArrow"/>
    <w:pPr>
      <w:numPr>
        <w:numId w:val="7"/>
      </w:numPr>
      <w:tabs>
        <w:tab w:val="clear" w:pos="1512"/>
        <w:tab w:val="num" w:pos="720"/>
      </w:tabs>
      <w:ind w:left="720"/>
    </w:pPr>
  </w:style>
  <w:style w:type="paragraph" w:customStyle="1" w:styleId="TitlePageBold">
    <w:name w:val="Title Page Bold"/>
    <w:basedOn w:val="ChaptNumber"/>
    <w:rPr>
      <w:sz w:val="32"/>
    </w:rPr>
  </w:style>
  <w:style w:type="paragraph" w:customStyle="1" w:styleId="TitlePageNoBold">
    <w:name w:val="Title Page No Bold"/>
    <w:basedOn w:val="ChaptNumber"/>
    <w:pPr>
      <w:spacing w:before="0" w:after="0"/>
    </w:pPr>
    <w:rPr>
      <w:b w:val="0"/>
    </w:rPr>
  </w:style>
  <w:style w:type="paragraph" w:customStyle="1" w:styleId="TextBoxText">
    <w:name w:val="Text Box Text"/>
    <w:basedOn w:val="Normal"/>
    <w:pPr>
      <w:overflowPunct w:val="0"/>
      <w:autoSpaceDE w:val="0"/>
      <w:autoSpaceDN w:val="0"/>
      <w:adjustRightInd w:val="0"/>
      <w:spacing w:before="40" w:after="40"/>
      <w:jc w:val="center"/>
      <w:textAlignment w:val="baseline"/>
    </w:pPr>
    <w:rPr>
      <w:rFonts w:ascii="Verdana" w:hAnsi="Verdana" w:cs="Arial"/>
      <w:bCs/>
      <w:sz w:val="19"/>
      <w:szCs w:val="20"/>
    </w:rPr>
  </w:style>
  <w:style w:type="paragraph" w:customStyle="1" w:styleId="TextBoxTextBold">
    <w:name w:val="Text Box Text Bold"/>
    <w:basedOn w:val="TextBoxText"/>
    <w:rPr>
      <w:b/>
      <w:sz w:val="18"/>
    </w:rPr>
  </w:style>
  <w:style w:type="character" w:customStyle="1" w:styleId="TableText8pt">
    <w:name w:val="Table Text 8 pt"/>
    <w:rPr>
      <w:rFonts w:ascii="Verdana" w:hAnsi="Verdana"/>
      <w:sz w:val="16"/>
    </w:rPr>
  </w:style>
  <w:style w:type="character" w:customStyle="1" w:styleId="TableText10">
    <w:name w:val="Table Text 10"/>
    <w:rPr>
      <w:rFonts w:ascii="Verdana" w:hAnsi="Verdana"/>
      <w:sz w:val="20"/>
    </w:rPr>
  </w:style>
  <w:style w:type="character" w:customStyle="1" w:styleId="CourierFont">
    <w:name w:val="Courier Font"/>
    <w:rPr>
      <w:rFonts w:ascii="Courier New" w:hAnsi="Courier New"/>
      <w:b/>
      <w:sz w:val="23"/>
    </w:rPr>
  </w:style>
  <w:style w:type="paragraph" w:customStyle="1" w:styleId="StepTitle">
    <w:name w:val="Step Title"/>
    <w:basedOn w:val="Normal"/>
    <w:next w:val="Normal"/>
    <w:pPr>
      <w:keepNext/>
      <w:tabs>
        <w:tab w:val="left" w:pos="720"/>
      </w:tabs>
      <w:overflowPunct w:val="0"/>
      <w:autoSpaceDE w:val="0"/>
      <w:autoSpaceDN w:val="0"/>
      <w:adjustRightInd w:val="0"/>
      <w:spacing w:before="480" w:after="120"/>
      <w:ind w:left="720"/>
      <w:textAlignment w:val="baseline"/>
    </w:pPr>
    <w:rPr>
      <w:rFonts w:ascii="Verdana" w:hAnsi="Verdana"/>
      <w:b/>
      <w:sz w:val="23"/>
      <w:szCs w:val="20"/>
    </w:rPr>
  </w:style>
  <w:style w:type="paragraph" w:customStyle="1" w:styleId="BodyText0">
    <w:name w:val="Body Text 0&quot;"/>
    <w:basedOn w:val="Normal"/>
    <w:pPr>
      <w:overflowPunct w:val="0"/>
      <w:autoSpaceDE w:val="0"/>
      <w:autoSpaceDN w:val="0"/>
      <w:adjustRightInd w:val="0"/>
      <w:spacing w:after="120"/>
      <w:textAlignment w:val="baseline"/>
    </w:pPr>
    <w:rPr>
      <w:sz w:val="23"/>
      <w:szCs w:val="20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overflowPunct/>
      <w:autoSpaceDE/>
      <w:autoSpaceDN/>
      <w:adjustRightInd/>
      <w:ind w:left="0" w:firstLine="210"/>
      <w:textAlignment w:val="auto"/>
    </w:pPr>
    <w:rPr>
      <w:szCs w:val="24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Closing">
    <w:name w:val="Closing"/>
    <w:basedOn w:val="Normal"/>
    <w:pPr>
      <w:ind w:left="4320"/>
    </w:pPr>
  </w:style>
  <w:style w:type="paragraph" w:styleId="Date">
    <w:name w:val="Date"/>
    <w:basedOn w:val="Normal"/>
    <w:next w:val="Normal"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</w:rPr>
  </w:style>
  <w:style w:type="paragraph" w:styleId="NoteHeading">
    <w:name w:val="Note Heading"/>
    <w:basedOn w:val="Normal"/>
    <w:next w:val="Normal"/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brittink\Application%20Data\Microsoft\Templates\userguide_pgnum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ACE232-D93C-482C-AFE3-E912B710E3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userguide_pgnumhead.dot</Template>
  <TotalTime>1</TotalTime>
  <Pages>5</Pages>
  <Words>1159</Words>
  <Characters>5820</Characters>
  <Application>Microsoft Office Word</Application>
  <DocSecurity>0</DocSecurity>
  <Lines>529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IQ Checklist</vt:lpstr>
    </vt:vector>
  </TitlesOfParts>
  <Company>Bio-Tek Instruments, Inc.</Company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 Checklist</dc:title>
  <dc:subject>ELx808 IQOQPQ</dc:subject>
  <dc:creator>BioTek Instruments, Inc.</dc:creator>
  <cp:keywords/>
  <cp:lastModifiedBy>ARRANTS,STEVE (Agilent USA)</cp:lastModifiedBy>
  <cp:revision>3</cp:revision>
  <cp:lastPrinted>2016-01-13T13:47:00Z</cp:lastPrinted>
  <dcterms:created xsi:type="dcterms:W3CDTF">2024-03-25T18:44:00Z</dcterms:created>
  <dcterms:modified xsi:type="dcterms:W3CDTF">2024-03-25T18:44:00Z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">
    <vt:lpwstr>ELx808</vt:lpwstr>
  </property>
  <property fmtid="{D5CDD505-2E9C-101B-9397-08002B2CF9AE}" pid="3" name="GrammarlyDocumentId">
    <vt:lpwstr>b995fd56df5b567a6a95ac9262105de5e628e576c347182aee895bec09acac99</vt:lpwstr>
  </property>
</Properties>
</file>