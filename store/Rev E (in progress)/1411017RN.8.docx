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2896A3" w14:textId="35927BCB" w:rsidR="007A1EF2" w:rsidRDefault="002E7A19">
      <w:pPr>
        <w:spacing w:before="100" w:after="40" w:line="320" w:lineRule="atLeast"/>
        <w:jc w:val="right"/>
        <w:rPr>
          <w:b/>
          <w:bCs/>
          <w:sz w:val="48"/>
          <w:szCs w:val="48"/>
        </w:rPr>
      </w:pPr>
      <w:r w:rsidRPr="002E7A19">
        <w:rPr>
          <w:noProof/>
        </w:rPr>
        <w:t xml:space="preserve"> </w:t>
      </w:r>
      <w:r>
        <w:rPr>
          <w:noProof/>
        </w:rPr>
        <w:drawing>
          <wp:inline distT="0" distB="0" distL="0" distR="0" wp14:anchorId="13615911" wp14:editId="18A29960">
            <wp:extent cx="2533333" cy="1152381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3333" cy="1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896A4" w14:textId="77777777" w:rsidR="007A1EF2" w:rsidRDefault="007A1EF2">
      <w:pPr>
        <w:spacing w:before="100" w:after="40" w:line="320" w:lineRule="atLeast"/>
        <w:jc w:val="right"/>
        <w:rPr>
          <w:b/>
          <w:bCs/>
          <w:sz w:val="48"/>
          <w:szCs w:val="48"/>
        </w:rPr>
      </w:pPr>
    </w:p>
    <w:p w14:paraId="452896A5" w14:textId="77777777" w:rsidR="007A1EF2" w:rsidRDefault="007A1EF2">
      <w:pPr>
        <w:pStyle w:val="Title"/>
        <w:pBdr>
          <w:top w:val="none" w:sz="0" w:space="0" w:color="auto"/>
        </w:pBdr>
        <w:ind w:left="2160" w:hanging="2160"/>
        <w:jc w:val="right"/>
        <w:rPr>
          <w:rFonts w:ascii="Palatino" w:hAnsi="Palatino"/>
          <w:b/>
          <w:sz w:val="52"/>
        </w:rPr>
      </w:pPr>
    </w:p>
    <w:p w14:paraId="452896A6" w14:textId="39B656D3" w:rsidR="007A1EF2" w:rsidRPr="00EA33EE" w:rsidRDefault="002E7A19" w:rsidP="009E4CD3">
      <w:pPr>
        <w:pStyle w:val="Title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(PLXB) </w:t>
      </w:r>
      <w:r w:rsidR="007A1EF2" w:rsidRPr="00EA33EE">
        <w:rPr>
          <w:b/>
          <w:sz w:val="48"/>
          <w:szCs w:val="48"/>
        </w:rPr>
        <w:t>Software Release Notes to Validation</w:t>
      </w:r>
    </w:p>
    <w:p w14:paraId="452896A7" w14:textId="77777777" w:rsidR="007A1EF2" w:rsidRDefault="007A1EF2">
      <w:pPr>
        <w:jc w:val="center"/>
        <w:rPr>
          <w:color w:val="000000"/>
          <w:sz w:val="36"/>
        </w:rPr>
      </w:pPr>
      <w:r>
        <w:rPr>
          <w:color w:val="000000"/>
          <w:sz w:val="36"/>
        </w:rPr>
        <w:t>CONFIDENTIAL</w:t>
      </w:r>
      <w:r w:rsidR="00C67848">
        <w:rPr>
          <w:color w:val="000000"/>
          <w:sz w:val="36"/>
        </w:rPr>
        <w:t xml:space="preserve"> </w:t>
      </w:r>
    </w:p>
    <w:p w14:paraId="452896A8" w14:textId="77777777" w:rsidR="007A1EF2" w:rsidRDefault="007A1EF2">
      <w:pPr>
        <w:jc w:val="center"/>
        <w:rPr>
          <w:color w:val="000000"/>
          <w:sz w:val="36"/>
        </w:rPr>
      </w:pPr>
    </w:p>
    <w:p w14:paraId="452896A9" w14:textId="77777777" w:rsidR="007A1EF2" w:rsidRDefault="007A1EF2">
      <w:pPr>
        <w:jc w:val="center"/>
        <w:rPr>
          <w:color w:val="000000"/>
        </w:rPr>
      </w:pPr>
    </w:p>
    <w:p w14:paraId="452896AA" w14:textId="77777777" w:rsidR="007A1EF2" w:rsidRDefault="007A1EF2">
      <w:pPr>
        <w:jc w:val="center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</w:p>
    <w:tbl>
      <w:tblPr>
        <w:tblW w:w="0" w:type="auto"/>
        <w:tblInd w:w="11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00" w:firstRow="0" w:lastRow="0" w:firstColumn="0" w:lastColumn="0" w:noHBand="0" w:noVBand="0"/>
      </w:tblPr>
      <w:tblGrid>
        <w:gridCol w:w="3124"/>
        <w:gridCol w:w="6687"/>
      </w:tblGrid>
      <w:tr w:rsidR="007A1EF2" w:rsidRPr="003A2EC4" w14:paraId="452896AD" w14:textId="77777777" w:rsidTr="0074257B">
        <w:tc>
          <w:tcPr>
            <w:tcW w:w="3143" w:type="dxa"/>
          </w:tcPr>
          <w:p w14:paraId="452896AB" w14:textId="77777777" w:rsidR="007A1EF2" w:rsidRPr="003A2EC4" w:rsidRDefault="007A1EF2" w:rsidP="0074257B">
            <w:pPr>
              <w:pStyle w:val="BodyText0"/>
              <w:spacing w:before="60" w:after="60"/>
              <w:jc w:val="right"/>
            </w:pPr>
            <w:r w:rsidRPr="003A2EC4">
              <w:t>Document Number:</w:t>
            </w:r>
          </w:p>
        </w:tc>
        <w:tc>
          <w:tcPr>
            <w:tcW w:w="6750" w:type="dxa"/>
          </w:tcPr>
          <w:p w14:paraId="452896AC" w14:textId="68EA0148" w:rsidR="007A1EF2" w:rsidRPr="003A2EC4" w:rsidRDefault="00FD44D3" w:rsidP="000D4416">
            <w:pPr>
              <w:pStyle w:val="BodyText0"/>
              <w:spacing w:before="60" w:after="60"/>
            </w:pPr>
            <w:r>
              <w:t>1411017-</w:t>
            </w:r>
            <w:r w:rsidR="007A1EF2" w:rsidRPr="003A2EC4">
              <w:t>RN</w:t>
            </w:r>
          </w:p>
        </w:tc>
      </w:tr>
      <w:tr w:rsidR="007A1EF2" w:rsidRPr="003A2EC4" w14:paraId="452896B0" w14:textId="77777777" w:rsidTr="0074257B">
        <w:tc>
          <w:tcPr>
            <w:tcW w:w="3143" w:type="dxa"/>
          </w:tcPr>
          <w:p w14:paraId="452896AE" w14:textId="77777777" w:rsidR="007A1EF2" w:rsidRPr="003A2EC4" w:rsidRDefault="007A1EF2" w:rsidP="00916149">
            <w:pPr>
              <w:pStyle w:val="BodyText0"/>
              <w:spacing w:before="60" w:after="60"/>
              <w:jc w:val="right"/>
            </w:pPr>
            <w:r w:rsidRPr="003A2EC4">
              <w:t xml:space="preserve">Document </w:t>
            </w:r>
            <w:r w:rsidR="00916149">
              <w:t>Revision</w:t>
            </w:r>
            <w:r w:rsidRPr="003A2EC4">
              <w:t>:</w:t>
            </w:r>
          </w:p>
        </w:tc>
        <w:tc>
          <w:tcPr>
            <w:tcW w:w="6750" w:type="dxa"/>
          </w:tcPr>
          <w:p w14:paraId="452896AF" w14:textId="118A3950" w:rsidR="007A1EF2" w:rsidRPr="003A2EC4" w:rsidRDefault="00387A63" w:rsidP="00916149">
            <w:pPr>
              <w:pStyle w:val="BodyText0"/>
              <w:spacing w:before="60" w:after="60"/>
            </w:pPr>
            <w:r>
              <w:t>8</w:t>
            </w:r>
          </w:p>
        </w:tc>
      </w:tr>
      <w:tr w:rsidR="007A1EF2" w:rsidRPr="003A2EC4" w14:paraId="452896B3" w14:textId="77777777" w:rsidTr="0074257B">
        <w:tc>
          <w:tcPr>
            <w:tcW w:w="3143" w:type="dxa"/>
          </w:tcPr>
          <w:p w14:paraId="452896B1" w14:textId="77777777" w:rsidR="007A1EF2" w:rsidRPr="003A2EC4" w:rsidRDefault="007A1EF2" w:rsidP="0074257B">
            <w:pPr>
              <w:pStyle w:val="BodyText0"/>
              <w:spacing w:before="60" w:after="60"/>
              <w:jc w:val="right"/>
            </w:pPr>
            <w:r w:rsidRPr="003A2EC4">
              <w:t>For Software Part Number:</w:t>
            </w:r>
          </w:p>
        </w:tc>
        <w:tc>
          <w:tcPr>
            <w:tcW w:w="6750" w:type="dxa"/>
          </w:tcPr>
          <w:p w14:paraId="452896B2" w14:textId="5E473BBE" w:rsidR="007A1EF2" w:rsidRPr="003A2EC4" w:rsidRDefault="00FD44D3" w:rsidP="0063662B">
            <w:pPr>
              <w:pStyle w:val="BodyText0"/>
              <w:spacing w:before="60" w:after="60"/>
            </w:pPr>
            <w:r>
              <w:t>141101</w:t>
            </w:r>
            <w:r w:rsidR="006C0866">
              <w:t>7</w:t>
            </w:r>
            <w:r>
              <w:t>-AW</w:t>
            </w:r>
          </w:p>
        </w:tc>
      </w:tr>
      <w:tr w:rsidR="007A1EF2" w:rsidRPr="003A2EC4" w14:paraId="452896B6" w14:textId="77777777" w:rsidTr="0074257B">
        <w:tc>
          <w:tcPr>
            <w:tcW w:w="3143" w:type="dxa"/>
          </w:tcPr>
          <w:p w14:paraId="452896B4" w14:textId="77777777" w:rsidR="007A1EF2" w:rsidRPr="003A2EC4" w:rsidRDefault="007A1EF2" w:rsidP="0074257B">
            <w:pPr>
              <w:pStyle w:val="BodyText0"/>
              <w:spacing w:before="60" w:after="60"/>
              <w:jc w:val="right"/>
            </w:pPr>
            <w:r w:rsidRPr="003A2EC4">
              <w:t>Description:</w:t>
            </w:r>
          </w:p>
        </w:tc>
        <w:tc>
          <w:tcPr>
            <w:tcW w:w="6750" w:type="dxa"/>
          </w:tcPr>
          <w:p w14:paraId="452896B5" w14:textId="436AC273" w:rsidR="007A1EF2" w:rsidRPr="003A2EC4" w:rsidRDefault="00FD44D3" w:rsidP="000D4416">
            <w:pPr>
              <w:pStyle w:val="BodyText0"/>
              <w:spacing w:before="60" w:after="60"/>
            </w:pPr>
            <w:proofErr w:type="spellStart"/>
            <w:r>
              <w:t>Biospa</w:t>
            </w:r>
            <w:proofErr w:type="spellEnd"/>
            <w:r>
              <w:t xml:space="preserve"> IQOQPQ package</w:t>
            </w:r>
          </w:p>
        </w:tc>
      </w:tr>
    </w:tbl>
    <w:p w14:paraId="452896B7" w14:textId="77777777" w:rsidR="007A1EF2" w:rsidRDefault="007A1EF2">
      <w:pPr>
        <w:jc w:val="center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br/>
      </w:r>
    </w:p>
    <w:p w14:paraId="452896B8" w14:textId="77777777" w:rsidR="007A1EF2" w:rsidRDefault="007A1EF2">
      <w:pPr>
        <w:jc w:val="center"/>
        <w:rPr>
          <w:color w:val="000000"/>
        </w:rPr>
      </w:pPr>
    </w:p>
    <w:p w14:paraId="452896B9" w14:textId="77777777" w:rsidR="007A1EF2" w:rsidRDefault="007A1EF2">
      <w:pPr>
        <w:jc w:val="center"/>
        <w:rPr>
          <w:color w:val="000000"/>
        </w:rPr>
      </w:pPr>
    </w:p>
    <w:p w14:paraId="452896BA" w14:textId="77777777" w:rsidR="007A1EF2" w:rsidRPr="009E4CD3" w:rsidRDefault="007A1EF2">
      <w:pPr>
        <w:rPr>
          <w:b/>
        </w:rPr>
      </w:pPr>
      <w:r w:rsidRPr="009E4CD3">
        <w:rPr>
          <w:b/>
        </w:rPr>
        <w:t>Approvals:</w:t>
      </w:r>
      <w:r w:rsidR="00FA1705">
        <w:rPr>
          <w:b/>
        </w:rPr>
        <w:t xml:space="preserve"> </w:t>
      </w:r>
    </w:p>
    <w:p w14:paraId="452896BB" w14:textId="77777777" w:rsidR="007A1EF2" w:rsidRPr="009E4CD3" w:rsidRDefault="007A1EF2"/>
    <w:p w14:paraId="452896BC" w14:textId="77777777" w:rsidR="007A1EF2" w:rsidRPr="009E4CD3" w:rsidRDefault="007A1EF2"/>
    <w:p w14:paraId="452896BD" w14:textId="77777777" w:rsidR="007A1EF2" w:rsidRPr="009E4CD3" w:rsidRDefault="007A1EF2">
      <w:pPr>
        <w:ind w:left="2880" w:hanging="2880"/>
      </w:pPr>
      <w:r w:rsidRPr="009E4CD3">
        <w:t>________</w:t>
      </w:r>
      <w:r w:rsidR="009E4CD3">
        <w:t>_________</w:t>
      </w:r>
      <w:r w:rsidRPr="009E4CD3">
        <w:t xml:space="preserve">_____________Lead Software Engineer  </w:t>
      </w:r>
      <w:r w:rsidRPr="009E4CD3">
        <w:tab/>
      </w:r>
      <w:r w:rsidRPr="009E4CD3">
        <w:tab/>
        <w:t>______</w:t>
      </w:r>
      <w:r w:rsidR="009E4CD3">
        <w:t>_____</w:t>
      </w:r>
      <w:r w:rsidRPr="009E4CD3">
        <w:t>____Date</w:t>
      </w:r>
    </w:p>
    <w:p w14:paraId="452896BE" w14:textId="77777777" w:rsidR="007A1EF2" w:rsidRPr="009E4CD3" w:rsidRDefault="007A1EF2">
      <w:pPr>
        <w:ind w:left="2880" w:hanging="2880"/>
      </w:pPr>
    </w:p>
    <w:p w14:paraId="452896BF" w14:textId="77777777" w:rsidR="007A1EF2" w:rsidRPr="009E4CD3" w:rsidRDefault="007A1EF2"/>
    <w:p w14:paraId="452896C0" w14:textId="77777777" w:rsidR="007A1EF2" w:rsidRPr="009E4CD3" w:rsidRDefault="007A1EF2" w:rsidP="0074257B">
      <w:pPr>
        <w:pStyle w:val="BodyText0"/>
      </w:pPr>
      <w:r w:rsidRPr="009E4CD3">
        <w:t>_________________</w:t>
      </w:r>
      <w:r w:rsidR="009E4CD3">
        <w:t>_________</w:t>
      </w:r>
      <w:r w:rsidRPr="009E4CD3">
        <w:t>____Project Manager</w:t>
      </w:r>
      <w:r w:rsidRPr="009E4CD3">
        <w:tab/>
      </w:r>
      <w:r w:rsidRPr="009E4CD3">
        <w:tab/>
      </w:r>
      <w:r w:rsidRPr="009E4CD3">
        <w:tab/>
        <w:t>_______</w:t>
      </w:r>
      <w:r w:rsidR="009E4CD3">
        <w:t>_____</w:t>
      </w:r>
      <w:r w:rsidRPr="009E4CD3">
        <w:t>___Date</w:t>
      </w:r>
      <w:r w:rsidRPr="009E4CD3">
        <w:br/>
      </w:r>
    </w:p>
    <w:p w14:paraId="452896C1" w14:textId="77777777" w:rsidR="007A1EF2" w:rsidRPr="0074257B" w:rsidRDefault="007A1EF2" w:rsidP="0074257B">
      <w:pPr>
        <w:pStyle w:val="BodyText0"/>
        <w:pageBreakBefore/>
        <w:jc w:val="center"/>
        <w:rPr>
          <w:b/>
          <w:sz w:val="28"/>
          <w:szCs w:val="28"/>
        </w:rPr>
      </w:pPr>
      <w:r w:rsidRPr="0074257B">
        <w:rPr>
          <w:b/>
          <w:sz w:val="28"/>
          <w:szCs w:val="28"/>
        </w:rPr>
        <w:lastRenderedPageBreak/>
        <w:t>Table of Contents</w:t>
      </w:r>
    </w:p>
    <w:p w14:paraId="452896C2" w14:textId="77777777" w:rsidR="007A1EF2" w:rsidRDefault="007A1EF2">
      <w:pPr>
        <w:pStyle w:val="BodyText0"/>
        <w:jc w:val="center"/>
        <w:rPr>
          <w:b/>
          <w:bCs/>
        </w:rPr>
      </w:pPr>
    </w:p>
    <w:p w14:paraId="78F97144" w14:textId="557189AD" w:rsidR="008E0A68" w:rsidRDefault="007A1EF2">
      <w:pPr>
        <w:pStyle w:val="TOC1"/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</w:pPr>
      <w:r w:rsidRPr="0074257B">
        <w:fldChar w:fldCharType="begin"/>
      </w:r>
      <w:r w:rsidRPr="0074257B">
        <w:instrText xml:space="preserve"> TOC \o "1-3" \h \z </w:instrText>
      </w:r>
      <w:r w:rsidRPr="0074257B">
        <w:fldChar w:fldCharType="separate"/>
      </w:r>
      <w:hyperlink w:anchor="_Toc162343277" w:history="1">
        <w:r w:rsidR="008E0A68" w:rsidRPr="00C229FE">
          <w:rPr>
            <w:rStyle w:val="Hyperlink"/>
            <w:noProof/>
          </w:rPr>
          <w:t>Document Revision History</w:t>
        </w:r>
        <w:r w:rsidR="008E0A68">
          <w:rPr>
            <w:noProof/>
            <w:webHidden/>
          </w:rPr>
          <w:tab/>
        </w:r>
        <w:r w:rsidR="008E0A68">
          <w:rPr>
            <w:noProof/>
            <w:webHidden/>
          </w:rPr>
          <w:fldChar w:fldCharType="begin"/>
        </w:r>
        <w:r w:rsidR="008E0A68">
          <w:rPr>
            <w:noProof/>
            <w:webHidden/>
          </w:rPr>
          <w:instrText xml:space="preserve"> PAGEREF _Toc162343277 \h </w:instrText>
        </w:r>
        <w:r w:rsidR="008E0A68">
          <w:rPr>
            <w:noProof/>
            <w:webHidden/>
          </w:rPr>
        </w:r>
        <w:r w:rsidR="008E0A68">
          <w:rPr>
            <w:noProof/>
            <w:webHidden/>
          </w:rPr>
          <w:fldChar w:fldCharType="separate"/>
        </w:r>
        <w:r w:rsidR="008E0A68">
          <w:rPr>
            <w:noProof/>
            <w:webHidden/>
          </w:rPr>
          <w:t>3</w:t>
        </w:r>
        <w:r w:rsidR="008E0A68">
          <w:rPr>
            <w:noProof/>
            <w:webHidden/>
          </w:rPr>
          <w:fldChar w:fldCharType="end"/>
        </w:r>
      </w:hyperlink>
    </w:p>
    <w:p w14:paraId="147B35E4" w14:textId="779FD1C5" w:rsidR="008E0A68" w:rsidRDefault="008E0A68">
      <w:pPr>
        <w:pStyle w:val="TOC1"/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</w:pPr>
      <w:hyperlink w:anchor="_Toc162343278" w:history="1">
        <w:r w:rsidRPr="00C229FE">
          <w:rPr>
            <w:rStyle w:val="Hyperlink"/>
            <w:noProof/>
          </w:rPr>
          <w:t>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_Toc162343278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5CF2CCA" w14:textId="2268F2B8" w:rsidR="008E0A68" w:rsidRDefault="008E0A68">
      <w:pPr>
        <w:pStyle w:val="TOC1"/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</w:pPr>
      <w:hyperlink w:anchor="_Toc162343279" w:history="1">
        <w:r w:rsidRPr="00C229FE">
          <w:rPr>
            <w:rStyle w:val="Hyperlink"/>
            <w:noProof/>
          </w:rPr>
          <w:t>Version 2D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_Toc162343279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F62DBC" w14:textId="45E8E45A" w:rsidR="008E0A68" w:rsidRDefault="008E0A68">
      <w:pPr>
        <w:pStyle w:val="TOC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62343280" w:history="1">
        <w:r w:rsidRPr="00C229FE">
          <w:rPr>
            <w:rStyle w:val="Hyperlink"/>
            <w:noProof/>
          </w:rPr>
          <w:t>Changes Introduced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_Toc162343280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A452B70" w14:textId="3BF17451" w:rsidR="008E0A68" w:rsidRDefault="008E0A68">
      <w:pPr>
        <w:pStyle w:val="TOC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62343281" w:history="1">
        <w:r w:rsidRPr="00C229FE">
          <w:rPr>
            <w:rStyle w:val="Hyperlink"/>
            <w:noProof/>
          </w:rPr>
          <w:t>Open Source Scan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_Toc162343281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AA02CA0" w14:textId="23DC7B2D" w:rsidR="008E0A68" w:rsidRDefault="008E0A68">
      <w:pPr>
        <w:pStyle w:val="TOC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62343282" w:history="1">
        <w:r w:rsidRPr="00C229FE">
          <w:rPr>
            <w:rStyle w:val="Hyperlink"/>
            <w:noProof/>
          </w:rPr>
          <w:t>EPR Review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_Toc162343282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DDCADCD" w14:textId="70180808" w:rsidR="008E0A68" w:rsidRDefault="008E0A68">
      <w:pPr>
        <w:pStyle w:val="TOC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62343283" w:history="1">
        <w:r w:rsidRPr="00C229FE">
          <w:rPr>
            <w:rStyle w:val="Hyperlink"/>
            <w:noProof/>
          </w:rPr>
          <w:t>EPR Fixes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_Toc162343283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604435F" w14:textId="7FBA5D19" w:rsidR="008E0A68" w:rsidRDefault="008E0A68">
      <w:pPr>
        <w:pStyle w:val="TOC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62343284" w:history="1">
        <w:r w:rsidRPr="00C229FE">
          <w:rPr>
            <w:rStyle w:val="Hyperlink"/>
            <w:noProof/>
          </w:rPr>
          <w:t>Test Recommendations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_Toc162343284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C9992AA" w14:textId="6E0326E5" w:rsidR="008E0A68" w:rsidRDefault="008E0A68">
      <w:pPr>
        <w:pStyle w:val="TOC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62343285" w:history="1">
        <w:r w:rsidRPr="00C229FE">
          <w:rPr>
            <w:rStyle w:val="Hyperlink"/>
            <w:noProof/>
          </w:rPr>
          <w:t>Defect Review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_Toc162343285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A9C66F7" w14:textId="5A467A39" w:rsidR="008E0A68" w:rsidRDefault="008E0A68">
      <w:pPr>
        <w:pStyle w:val="TOC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62343286" w:history="1">
        <w:r w:rsidRPr="00C229FE">
          <w:rPr>
            <w:rStyle w:val="Hyperlink"/>
            <w:noProof/>
          </w:rPr>
          <w:t>Defects Waiting for Verification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_Toc162343286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D26D817" w14:textId="4325E6B3" w:rsidR="008E0A68" w:rsidRDefault="008E0A68">
      <w:pPr>
        <w:pStyle w:val="TOC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62343287" w:history="1">
        <w:r w:rsidRPr="00C229FE">
          <w:rPr>
            <w:rStyle w:val="Hyperlink"/>
            <w:noProof/>
          </w:rPr>
          <w:t>Test Recommendations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_Toc162343287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63CB355" w14:textId="3998A7AB" w:rsidR="008E0A68" w:rsidRDefault="008E0A68">
      <w:pPr>
        <w:pStyle w:val="TOC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62343288" w:history="1">
        <w:r w:rsidRPr="00C229FE">
          <w:rPr>
            <w:rStyle w:val="Hyperlink"/>
            <w:noProof/>
          </w:rPr>
          <w:t>Known Issues or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_Toc162343288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1B8C0F0" w14:textId="73423963" w:rsidR="008E0A68" w:rsidRDefault="008E0A68">
      <w:pPr>
        <w:pStyle w:val="TOC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62343289" w:history="1">
        <w:r w:rsidRPr="00C229FE">
          <w:rPr>
            <w:rStyle w:val="Hyperlink"/>
            <w:noProof/>
          </w:rPr>
          <w:t>Notes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_Toc162343289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7CE70CE" w14:textId="6AAB3273" w:rsidR="008E0A68" w:rsidRDefault="008E0A68">
      <w:pPr>
        <w:pStyle w:val="TOC1"/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</w:pPr>
      <w:hyperlink w:anchor="_Toc162343290" w:history="1">
        <w:r w:rsidRPr="00C229FE">
          <w:rPr>
            <w:rStyle w:val="Hyperlink"/>
            <w:noProof/>
          </w:rPr>
          <w:t>Version 1D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_Toc162343290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5CA82D3" w14:textId="20B925D3" w:rsidR="008E0A68" w:rsidRDefault="008E0A68">
      <w:pPr>
        <w:pStyle w:val="TOC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62343291" w:history="1">
        <w:r w:rsidRPr="00C229FE">
          <w:rPr>
            <w:rStyle w:val="Hyperlink"/>
            <w:noProof/>
          </w:rPr>
          <w:t>Changes Introduced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_Toc162343291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509B964" w14:textId="4C94E130" w:rsidR="008E0A68" w:rsidRDefault="008E0A68">
      <w:pPr>
        <w:pStyle w:val="TOC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62343292" w:history="1">
        <w:r w:rsidRPr="00C229FE">
          <w:rPr>
            <w:rStyle w:val="Hyperlink"/>
            <w:noProof/>
          </w:rPr>
          <w:t>Open Source Scan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_Toc162343292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119D18C" w14:textId="48605E0A" w:rsidR="008E0A68" w:rsidRDefault="008E0A68">
      <w:pPr>
        <w:pStyle w:val="TOC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62343293" w:history="1">
        <w:r w:rsidRPr="00C229FE">
          <w:rPr>
            <w:rStyle w:val="Hyperlink"/>
            <w:noProof/>
          </w:rPr>
          <w:t>EPR Review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_Toc162343293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688C5BF" w14:textId="680C62F0" w:rsidR="008E0A68" w:rsidRDefault="008E0A68">
      <w:pPr>
        <w:pStyle w:val="TOC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62343294" w:history="1">
        <w:r w:rsidRPr="00C229FE">
          <w:rPr>
            <w:rStyle w:val="Hyperlink"/>
            <w:noProof/>
          </w:rPr>
          <w:t>EPR Fixes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_Toc162343294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816FAB7" w14:textId="453182A5" w:rsidR="008E0A68" w:rsidRDefault="008E0A68">
      <w:pPr>
        <w:pStyle w:val="TOC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62343295" w:history="1">
        <w:r w:rsidRPr="00C229FE">
          <w:rPr>
            <w:rStyle w:val="Hyperlink"/>
            <w:noProof/>
          </w:rPr>
          <w:t>Test Recommendations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_Toc162343295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49D1F83" w14:textId="3E54E52F" w:rsidR="008E0A68" w:rsidRDefault="008E0A68">
      <w:pPr>
        <w:pStyle w:val="TOC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62343296" w:history="1">
        <w:r w:rsidRPr="00C229FE">
          <w:rPr>
            <w:rStyle w:val="Hyperlink"/>
            <w:noProof/>
          </w:rPr>
          <w:t>Defect Review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_Toc162343296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ACEC70B" w14:textId="4185C5F5" w:rsidR="008E0A68" w:rsidRDefault="008E0A68">
      <w:pPr>
        <w:pStyle w:val="TOC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62343297" w:history="1">
        <w:r w:rsidRPr="00C229FE">
          <w:rPr>
            <w:rStyle w:val="Hyperlink"/>
            <w:noProof/>
          </w:rPr>
          <w:t>Defects Waiting for Verification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_Toc162343297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9B6E4C2" w14:textId="20258E36" w:rsidR="008E0A68" w:rsidRDefault="008E0A68">
      <w:pPr>
        <w:pStyle w:val="TOC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62343298" w:history="1">
        <w:r w:rsidRPr="00C229FE">
          <w:rPr>
            <w:rStyle w:val="Hyperlink"/>
            <w:noProof/>
          </w:rPr>
          <w:t>Test Recommendations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_Toc162343298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872D8BE" w14:textId="57778D6F" w:rsidR="008E0A68" w:rsidRDefault="008E0A68">
      <w:pPr>
        <w:pStyle w:val="TOC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62343299" w:history="1">
        <w:r w:rsidRPr="00C229FE">
          <w:rPr>
            <w:rStyle w:val="Hyperlink"/>
            <w:noProof/>
          </w:rPr>
          <w:t>Known Issues or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_Toc162343299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8F1CAF0" w14:textId="10E06B1B" w:rsidR="008E0A68" w:rsidRDefault="008E0A68">
      <w:pPr>
        <w:pStyle w:val="TOC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62343300" w:history="1">
        <w:r w:rsidRPr="00C229FE">
          <w:rPr>
            <w:rStyle w:val="Hyperlink"/>
            <w:noProof/>
          </w:rPr>
          <w:t>Notes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_Toc162343300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52896CB" w14:textId="4F0331D4" w:rsidR="007A1EF2" w:rsidRDefault="007A1EF2">
      <w:pPr>
        <w:pStyle w:val="BodyText0"/>
      </w:pPr>
      <w:r w:rsidRPr="0074257B">
        <w:fldChar w:fldCharType="end"/>
      </w:r>
    </w:p>
    <w:p w14:paraId="452896CC" w14:textId="77777777" w:rsidR="007A1EF2" w:rsidRDefault="007A1EF2">
      <w:pPr>
        <w:pStyle w:val="BodyText0"/>
      </w:pPr>
    </w:p>
    <w:p w14:paraId="452896CD" w14:textId="77777777" w:rsidR="00E05B3A" w:rsidRDefault="009E4CD3">
      <w:pPr>
        <w:pStyle w:val="Heading1"/>
        <w:pageBreakBefore/>
        <w:tabs>
          <w:tab w:val="right" w:pos="9936"/>
        </w:tabs>
      </w:pPr>
      <w:bookmarkStart w:id="0" w:name="_Toc162343277"/>
      <w:r>
        <w:lastRenderedPageBreak/>
        <w:t xml:space="preserve">Document </w:t>
      </w:r>
      <w:r w:rsidR="007A1EF2" w:rsidRPr="009E4CD3">
        <w:t>Revision History</w:t>
      </w:r>
      <w:bookmarkEnd w:id="0"/>
    </w:p>
    <w:p w14:paraId="452896CE" w14:textId="77777777" w:rsidR="00E05B3A" w:rsidRDefault="00E05B3A" w:rsidP="00E05B3A">
      <w:pPr>
        <w:pStyle w:val="BodyText0"/>
        <w:spacing w:before="0"/>
      </w:pPr>
      <w:r>
        <w:t>Describe changes made to this document:</w:t>
      </w:r>
    </w:p>
    <w:p w14:paraId="452896CF" w14:textId="77777777" w:rsidR="007A1EF2" w:rsidRPr="009E4CD3" w:rsidRDefault="007A1EF2" w:rsidP="00E05B3A">
      <w:pPr>
        <w:pStyle w:val="BodyText0"/>
        <w:spacing w:before="0"/>
      </w:pPr>
      <w:r w:rsidRPr="009E4CD3">
        <w:tab/>
      </w:r>
    </w:p>
    <w:tbl>
      <w:tblPr>
        <w:tblW w:w="0" w:type="auto"/>
        <w:tblInd w:w="11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00" w:firstRow="0" w:lastRow="0" w:firstColumn="0" w:lastColumn="0" w:noHBand="0" w:noVBand="0"/>
      </w:tblPr>
      <w:tblGrid>
        <w:gridCol w:w="1718"/>
        <w:gridCol w:w="4215"/>
        <w:gridCol w:w="2619"/>
      </w:tblGrid>
      <w:tr w:rsidR="00FD44D3" w:rsidRPr="000F6B56" w14:paraId="7221DACF" w14:textId="77777777" w:rsidTr="00517DA1">
        <w:tc>
          <w:tcPr>
            <w:tcW w:w="1718" w:type="dxa"/>
          </w:tcPr>
          <w:p w14:paraId="245A9E0A" w14:textId="77777777" w:rsidR="00FD44D3" w:rsidRPr="000F6B56" w:rsidRDefault="00FD44D3" w:rsidP="00517DA1">
            <w:pPr>
              <w:pStyle w:val="BodyText0"/>
              <w:spacing w:before="60" w:after="60"/>
              <w:rPr>
                <w:b/>
                <w:bCs/>
                <w:szCs w:val="24"/>
              </w:rPr>
            </w:pPr>
            <w:r w:rsidRPr="000F6B56">
              <w:rPr>
                <w:b/>
                <w:bCs/>
                <w:szCs w:val="24"/>
              </w:rPr>
              <w:t>Revision</w:t>
            </w:r>
          </w:p>
        </w:tc>
        <w:tc>
          <w:tcPr>
            <w:tcW w:w="4215" w:type="dxa"/>
          </w:tcPr>
          <w:p w14:paraId="436DB7FB" w14:textId="77777777" w:rsidR="00FD44D3" w:rsidRPr="000F6B56" w:rsidRDefault="00FD44D3" w:rsidP="00517DA1">
            <w:pPr>
              <w:pStyle w:val="BodyText0"/>
              <w:spacing w:before="60" w:after="60"/>
              <w:rPr>
                <w:szCs w:val="24"/>
              </w:rPr>
            </w:pPr>
            <w:r w:rsidRPr="000F6B56">
              <w:rPr>
                <w:b/>
                <w:bCs/>
                <w:szCs w:val="24"/>
              </w:rPr>
              <w:t>Description of Change</w:t>
            </w:r>
          </w:p>
        </w:tc>
        <w:tc>
          <w:tcPr>
            <w:tcW w:w="2619" w:type="dxa"/>
          </w:tcPr>
          <w:p w14:paraId="6337E38F" w14:textId="77777777" w:rsidR="00FD44D3" w:rsidRPr="000F6B56" w:rsidRDefault="00FD44D3" w:rsidP="00517DA1">
            <w:pPr>
              <w:pStyle w:val="BodyText0"/>
              <w:spacing w:before="60" w:after="60"/>
              <w:rPr>
                <w:szCs w:val="24"/>
              </w:rPr>
            </w:pPr>
            <w:r w:rsidRPr="000F6B56">
              <w:rPr>
                <w:b/>
                <w:bCs/>
                <w:szCs w:val="24"/>
              </w:rPr>
              <w:t>Date</w:t>
            </w:r>
          </w:p>
        </w:tc>
      </w:tr>
      <w:tr w:rsidR="00FD44D3" w:rsidRPr="000F6B56" w14:paraId="3EDEFB9E" w14:textId="77777777" w:rsidTr="00517DA1">
        <w:tc>
          <w:tcPr>
            <w:tcW w:w="1718" w:type="dxa"/>
          </w:tcPr>
          <w:p w14:paraId="17D42CB1" w14:textId="77777777" w:rsidR="00FD44D3" w:rsidRPr="000F6B56" w:rsidRDefault="00FD44D3" w:rsidP="00517DA1">
            <w:pPr>
              <w:pStyle w:val="BodyText0"/>
              <w:spacing w:before="60" w:after="60"/>
              <w:rPr>
                <w:szCs w:val="24"/>
              </w:rPr>
            </w:pPr>
            <w:r w:rsidRPr="000F6B56">
              <w:rPr>
                <w:szCs w:val="24"/>
              </w:rPr>
              <w:t>1</w:t>
            </w:r>
          </w:p>
        </w:tc>
        <w:tc>
          <w:tcPr>
            <w:tcW w:w="4215" w:type="dxa"/>
          </w:tcPr>
          <w:p w14:paraId="41C32E95" w14:textId="77777777" w:rsidR="00FD44D3" w:rsidRPr="000F6B56" w:rsidRDefault="00FD44D3" w:rsidP="00517DA1">
            <w:pPr>
              <w:pStyle w:val="BodyText0"/>
              <w:spacing w:before="60" w:after="60"/>
              <w:rPr>
                <w:szCs w:val="24"/>
              </w:rPr>
            </w:pPr>
            <w:r w:rsidRPr="000F6B56">
              <w:rPr>
                <w:szCs w:val="24"/>
              </w:rPr>
              <w:t>First issue</w:t>
            </w:r>
          </w:p>
        </w:tc>
        <w:tc>
          <w:tcPr>
            <w:tcW w:w="2619" w:type="dxa"/>
          </w:tcPr>
          <w:p w14:paraId="77DEF161" w14:textId="77777777" w:rsidR="00FD44D3" w:rsidRPr="000F6B56" w:rsidRDefault="00FD44D3" w:rsidP="00517DA1">
            <w:pPr>
              <w:pStyle w:val="BodyText0"/>
              <w:spacing w:before="60" w:after="60"/>
              <w:rPr>
                <w:szCs w:val="24"/>
              </w:rPr>
            </w:pPr>
            <w:r w:rsidRPr="000F6B56">
              <w:rPr>
                <w:szCs w:val="24"/>
              </w:rPr>
              <w:t>2/11/16</w:t>
            </w:r>
          </w:p>
        </w:tc>
      </w:tr>
      <w:tr w:rsidR="00FD44D3" w:rsidRPr="000F6B56" w14:paraId="137C3A0F" w14:textId="77777777" w:rsidTr="00517DA1">
        <w:tc>
          <w:tcPr>
            <w:tcW w:w="1718" w:type="dxa"/>
          </w:tcPr>
          <w:p w14:paraId="0B67AD1A" w14:textId="77777777" w:rsidR="00FD44D3" w:rsidRPr="000F6B56" w:rsidRDefault="00FD44D3" w:rsidP="00517DA1">
            <w:pPr>
              <w:pStyle w:val="BodyText0"/>
              <w:spacing w:before="60" w:after="60"/>
              <w:rPr>
                <w:szCs w:val="24"/>
              </w:rPr>
            </w:pPr>
            <w:r w:rsidRPr="000F6B56">
              <w:rPr>
                <w:szCs w:val="24"/>
              </w:rPr>
              <w:t>2</w:t>
            </w:r>
          </w:p>
        </w:tc>
        <w:tc>
          <w:tcPr>
            <w:tcW w:w="4215" w:type="dxa"/>
          </w:tcPr>
          <w:p w14:paraId="2368639D" w14:textId="77777777" w:rsidR="00FD44D3" w:rsidRPr="000F6B56" w:rsidRDefault="00FD44D3" w:rsidP="00517DA1">
            <w:pPr>
              <w:pStyle w:val="BodyText0"/>
              <w:spacing w:before="60" w:after="60"/>
              <w:rPr>
                <w:szCs w:val="24"/>
              </w:rPr>
            </w:pPr>
            <w:r w:rsidRPr="000F6B56">
              <w:rPr>
                <w:szCs w:val="24"/>
              </w:rPr>
              <w:t>Corrections identified in R1.</w:t>
            </w:r>
          </w:p>
        </w:tc>
        <w:tc>
          <w:tcPr>
            <w:tcW w:w="2619" w:type="dxa"/>
          </w:tcPr>
          <w:p w14:paraId="76C2351B" w14:textId="77777777" w:rsidR="00FD44D3" w:rsidRPr="000F6B56" w:rsidRDefault="00FD44D3" w:rsidP="00517DA1">
            <w:pPr>
              <w:pStyle w:val="BodyText0"/>
              <w:spacing w:before="60" w:after="60"/>
              <w:rPr>
                <w:szCs w:val="24"/>
              </w:rPr>
            </w:pPr>
            <w:r w:rsidRPr="000F6B56">
              <w:rPr>
                <w:szCs w:val="24"/>
              </w:rPr>
              <w:t>2/17/16</w:t>
            </w:r>
          </w:p>
        </w:tc>
      </w:tr>
      <w:tr w:rsidR="00FD44D3" w:rsidRPr="000F6B56" w14:paraId="6F4F2B45" w14:textId="77777777" w:rsidTr="00517DA1">
        <w:tc>
          <w:tcPr>
            <w:tcW w:w="1718" w:type="dxa"/>
          </w:tcPr>
          <w:p w14:paraId="1FCBFEA2" w14:textId="77777777" w:rsidR="00FD44D3" w:rsidRPr="000F6B56" w:rsidRDefault="00FD44D3" w:rsidP="00517DA1">
            <w:pPr>
              <w:pStyle w:val="BodyText0"/>
              <w:spacing w:before="60" w:after="60"/>
              <w:rPr>
                <w:szCs w:val="24"/>
              </w:rPr>
            </w:pPr>
            <w:r w:rsidRPr="000F6B56">
              <w:rPr>
                <w:szCs w:val="24"/>
              </w:rPr>
              <w:t>3</w:t>
            </w:r>
          </w:p>
        </w:tc>
        <w:tc>
          <w:tcPr>
            <w:tcW w:w="4215" w:type="dxa"/>
          </w:tcPr>
          <w:p w14:paraId="6FF454A1" w14:textId="77777777" w:rsidR="00FD44D3" w:rsidRPr="000F6B56" w:rsidRDefault="00FD44D3" w:rsidP="00517DA1">
            <w:pPr>
              <w:pStyle w:val="BodyText0"/>
              <w:spacing w:before="60" w:after="60"/>
              <w:rPr>
                <w:szCs w:val="24"/>
              </w:rPr>
            </w:pPr>
            <w:r w:rsidRPr="000F6B56">
              <w:rPr>
                <w:szCs w:val="24"/>
              </w:rPr>
              <w:t>Added information on v1A</w:t>
            </w:r>
          </w:p>
        </w:tc>
        <w:tc>
          <w:tcPr>
            <w:tcW w:w="2619" w:type="dxa"/>
          </w:tcPr>
          <w:p w14:paraId="0B5FA525" w14:textId="77777777" w:rsidR="00FD44D3" w:rsidRPr="000F6B56" w:rsidRDefault="00FD44D3" w:rsidP="00517DA1">
            <w:pPr>
              <w:pStyle w:val="BodyText0"/>
              <w:spacing w:before="60" w:after="60"/>
              <w:rPr>
                <w:szCs w:val="24"/>
              </w:rPr>
            </w:pPr>
            <w:r w:rsidRPr="000F6B56">
              <w:rPr>
                <w:szCs w:val="24"/>
              </w:rPr>
              <w:t>11/16/17</w:t>
            </w:r>
          </w:p>
        </w:tc>
      </w:tr>
      <w:tr w:rsidR="00FD44D3" w:rsidRPr="000F6B56" w14:paraId="3C2DD1AD" w14:textId="77777777" w:rsidTr="00517DA1">
        <w:tc>
          <w:tcPr>
            <w:tcW w:w="1718" w:type="dxa"/>
          </w:tcPr>
          <w:p w14:paraId="4B3BE410" w14:textId="77777777" w:rsidR="00FD44D3" w:rsidRPr="000F6B56" w:rsidRDefault="00FD44D3" w:rsidP="00517DA1">
            <w:pPr>
              <w:pStyle w:val="BodyText0"/>
              <w:spacing w:before="60" w:after="60"/>
              <w:rPr>
                <w:szCs w:val="24"/>
              </w:rPr>
            </w:pPr>
            <w:r w:rsidRPr="000F6B56">
              <w:rPr>
                <w:szCs w:val="24"/>
              </w:rPr>
              <w:t>4</w:t>
            </w:r>
          </w:p>
        </w:tc>
        <w:tc>
          <w:tcPr>
            <w:tcW w:w="4215" w:type="dxa"/>
          </w:tcPr>
          <w:p w14:paraId="53A9062A" w14:textId="77777777" w:rsidR="00FD44D3" w:rsidRPr="000F6B56" w:rsidRDefault="00FD44D3" w:rsidP="00517DA1">
            <w:pPr>
              <w:pStyle w:val="BodyText0"/>
              <w:spacing w:before="60" w:after="60"/>
              <w:rPr>
                <w:szCs w:val="24"/>
              </w:rPr>
            </w:pPr>
            <w:r w:rsidRPr="000F6B56">
              <w:rPr>
                <w:szCs w:val="24"/>
              </w:rPr>
              <w:t>Updated for v1B</w:t>
            </w:r>
          </w:p>
        </w:tc>
        <w:tc>
          <w:tcPr>
            <w:tcW w:w="2619" w:type="dxa"/>
          </w:tcPr>
          <w:p w14:paraId="165E569F" w14:textId="77777777" w:rsidR="00FD44D3" w:rsidRPr="000F6B56" w:rsidRDefault="00FD44D3" w:rsidP="00517DA1">
            <w:pPr>
              <w:pStyle w:val="BodyText0"/>
              <w:spacing w:before="60" w:after="60"/>
              <w:rPr>
                <w:szCs w:val="24"/>
              </w:rPr>
            </w:pPr>
            <w:r w:rsidRPr="000F6B56">
              <w:rPr>
                <w:szCs w:val="24"/>
              </w:rPr>
              <w:t>07/13/21</w:t>
            </w:r>
          </w:p>
        </w:tc>
      </w:tr>
      <w:tr w:rsidR="00FD44D3" w:rsidRPr="000F6B56" w14:paraId="767987C0" w14:textId="77777777" w:rsidTr="00517DA1">
        <w:tc>
          <w:tcPr>
            <w:tcW w:w="1718" w:type="dxa"/>
          </w:tcPr>
          <w:p w14:paraId="44D1B15D" w14:textId="77777777" w:rsidR="00FD44D3" w:rsidRPr="000F6B56" w:rsidRDefault="00FD44D3" w:rsidP="00517DA1">
            <w:pPr>
              <w:pStyle w:val="BodyText0"/>
              <w:spacing w:before="60" w:after="60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4215" w:type="dxa"/>
          </w:tcPr>
          <w:p w14:paraId="3B8E1C9E" w14:textId="77777777" w:rsidR="00FD44D3" w:rsidRPr="000F6B56" w:rsidRDefault="00FD44D3" w:rsidP="00517DA1">
            <w:pPr>
              <w:pStyle w:val="BodyText0"/>
              <w:spacing w:before="60" w:after="60"/>
              <w:rPr>
                <w:szCs w:val="24"/>
              </w:rPr>
            </w:pPr>
            <w:r>
              <w:rPr>
                <w:szCs w:val="24"/>
              </w:rPr>
              <w:t>Updated for v2B</w:t>
            </w:r>
          </w:p>
        </w:tc>
        <w:tc>
          <w:tcPr>
            <w:tcW w:w="2619" w:type="dxa"/>
          </w:tcPr>
          <w:p w14:paraId="55ECBF73" w14:textId="77777777" w:rsidR="00FD44D3" w:rsidRPr="000F6B56" w:rsidRDefault="00FD44D3" w:rsidP="00517DA1">
            <w:pPr>
              <w:pStyle w:val="BodyText0"/>
              <w:spacing w:before="60" w:after="60"/>
              <w:rPr>
                <w:szCs w:val="24"/>
              </w:rPr>
            </w:pPr>
            <w:r>
              <w:rPr>
                <w:szCs w:val="24"/>
              </w:rPr>
              <w:t>08/12/21</w:t>
            </w:r>
          </w:p>
        </w:tc>
      </w:tr>
      <w:tr w:rsidR="00FD44D3" w:rsidRPr="000F6B56" w14:paraId="26B14A3B" w14:textId="77777777" w:rsidTr="00517DA1">
        <w:tc>
          <w:tcPr>
            <w:tcW w:w="1718" w:type="dxa"/>
          </w:tcPr>
          <w:p w14:paraId="2F59BCF3" w14:textId="77777777" w:rsidR="00FD44D3" w:rsidRDefault="00FD44D3" w:rsidP="00517DA1">
            <w:pPr>
              <w:pStyle w:val="BodyText0"/>
              <w:spacing w:before="60" w:after="60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4215" w:type="dxa"/>
          </w:tcPr>
          <w:p w14:paraId="20B274D8" w14:textId="77777777" w:rsidR="00FD44D3" w:rsidRDefault="00FD44D3" w:rsidP="00517DA1">
            <w:pPr>
              <w:pStyle w:val="BodyText0"/>
              <w:spacing w:before="60" w:after="60"/>
              <w:rPr>
                <w:szCs w:val="24"/>
              </w:rPr>
            </w:pPr>
            <w:r>
              <w:rPr>
                <w:szCs w:val="24"/>
              </w:rPr>
              <w:t>Added info about v1C</w:t>
            </w:r>
          </w:p>
        </w:tc>
        <w:tc>
          <w:tcPr>
            <w:tcW w:w="2619" w:type="dxa"/>
          </w:tcPr>
          <w:p w14:paraId="79394FA4" w14:textId="77777777" w:rsidR="00FD44D3" w:rsidRDefault="00FD44D3" w:rsidP="00517DA1">
            <w:pPr>
              <w:pStyle w:val="BodyText0"/>
              <w:spacing w:before="60" w:after="60"/>
              <w:rPr>
                <w:szCs w:val="24"/>
              </w:rPr>
            </w:pPr>
            <w:r>
              <w:rPr>
                <w:szCs w:val="24"/>
              </w:rPr>
              <w:t>07/07/22</w:t>
            </w:r>
          </w:p>
        </w:tc>
      </w:tr>
      <w:tr w:rsidR="00FD44D3" w:rsidRPr="000F6B56" w14:paraId="3BBC9328" w14:textId="77777777" w:rsidTr="00517DA1">
        <w:tc>
          <w:tcPr>
            <w:tcW w:w="1718" w:type="dxa"/>
          </w:tcPr>
          <w:p w14:paraId="7A797273" w14:textId="77777777" w:rsidR="00FD44D3" w:rsidRDefault="00FD44D3" w:rsidP="00517DA1">
            <w:pPr>
              <w:pStyle w:val="BodyText0"/>
              <w:spacing w:before="60" w:after="60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4215" w:type="dxa"/>
          </w:tcPr>
          <w:p w14:paraId="2028AEC0" w14:textId="1ACB25BC" w:rsidR="00FD44D3" w:rsidRDefault="00FD44D3" w:rsidP="00517DA1">
            <w:pPr>
              <w:pStyle w:val="BodyText0"/>
              <w:spacing w:before="60" w:after="60"/>
              <w:rPr>
                <w:szCs w:val="24"/>
              </w:rPr>
            </w:pPr>
            <w:r>
              <w:rPr>
                <w:szCs w:val="24"/>
              </w:rPr>
              <w:t>Added information on v1</w:t>
            </w:r>
            <w:r w:rsidR="00287ACF">
              <w:rPr>
                <w:szCs w:val="24"/>
              </w:rPr>
              <w:t>D</w:t>
            </w:r>
          </w:p>
        </w:tc>
        <w:tc>
          <w:tcPr>
            <w:tcW w:w="2619" w:type="dxa"/>
          </w:tcPr>
          <w:p w14:paraId="53C4B0B9" w14:textId="138885D1" w:rsidR="00FD44D3" w:rsidRDefault="00FD44D3" w:rsidP="00517DA1">
            <w:pPr>
              <w:pStyle w:val="BodyText0"/>
              <w:spacing w:before="60" w:after="60"/>
              <w:rPr>
                <w:szCs w:val="24"/>
              </w:rPr>
            </w:pPr>
            <w:r>
              <w:rPr>
                <w:szCs w:val="24"/>
              </w:rPr>
              <w:t>03/08/24</w:t>
            </w:r>
          </w:p>
        </w:tc>
      </w:tr>
      <w:tr w:rsidR="00287ACF" w:rsidRPr="000F6B56" w14:paraId="59C98CC3" w14:textId="77777777" w:rsidTr="00517DA1">
        <w:tc>
          <w:tcPr>
            <w:tcW w:w="1718" w:type="dxa"/>
          </w:tcPr>
          <w:p w14:paraId="3086B509" w14:textId="2429F533" w:rsidR="00287ACF" w:rsidRDefault="00287ACF" w:rsidP="00517DA1">
            <w:pPr>
              <w:pStyle w:val="BodyText0"/>
              <w:spacing w:before="60" w:after="60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4215" w:type="dxa"/>
          </w:tcPr>
          <w:p w14:paraId="3ADBF010" w14:textId="5A2FB8CB" w:rsidR="00287ACF" w:rsidRDefault="00CC4522" w:rsidP="00517DA1">
            <w:pPr>
              <w:pStyle w:val="BodyText0"/>
              <w:spacing w:before="60" w:after="60"/>
              <w:rPr>
                <w:szCs w:val="24"/>
              </w:rPr>
            </w:pPr>
            <w:r>
              <w:rPr>
                <w:szCs w:val="24"/>
              </w:rPr>
              <w:t>Corrections identified in R1</w:t>
            </w:r>
          </w:p>
        </w:tc>
        <w:tc>
          <w:tcPr>
            <w:tcW w:w="2619" w:type="dxa"/>
          </w:tcPr>
          <w:p w14:paraId="22956ED4" w14:textId="0707587E" w:rsidR="00287ACF" w:rsidRDefault="00C661FC" w:rsidP="00517DA1">
            <w:pPr>
              <w:pStyle w:val="BodyText0"/>
              <w:spacing w:before="60" w:after="60"/>
              <w:rPr>
                <w:szCs w:val="24"/>
              </w:rPr>
            </w:pPr>
            <w:r>
              <w:rPr>
                <w:szCs w:val="24"/>
              </w:rPr>
              <w:t>03/26/24</w:t>
            </w:r>
          </w:p>
        </w:tc>
      </w:tr>
    </w:tbl>
    <w:p w14:paraId="452896D8" w14:textId="77777777" w:rsidR="007A1EF2" w:rsidRDefault="007A1EF2">
      <w:pPr>
        <w:pStyle w:val="BodyText0"/>
      </w:pPr>
    </w:p>
    <w:p w14:paraId="452896D9" w14:textId="77777777" w:rsidR="007A1EF2" w:rsidRDefault="007A1EF2">
      <w:pPr>
        <w:pStyle w:val="BodyText0"/>
      </w:pPr>
    </w:p>
    <w:p w14:paraId="452896DA" w14:textId="77777777" w:rsidR="007A1EF2" w:rsidRDefault="007A1EF2">
      <w:pPr>
        <w:pStyle w:val="Heading1"/>
        <w:pageBreakBefore/>
        <w:tabs>
          <w:tab w:val="right" w:pos="9936"/>
        </w:tabs>
        <w:rPr>
          <w:color w:val="0000FF"/>
        </w:rPr>
      </w:pPr>
      <w:bookmarkStart w:id="1" w:name="_Toc162343278"/>
      <w:r>
        <w:lastRenderedPageBreak/>
        <w:t>Summary</w:t>
      </w:r>
      <w:bookmarkEnd w:id="1"/>
    </w:p>
    <w:p w14:paraId="452896DB" w14:textId="77777777" w:rsidR="009E4CD3" w:rsidRPr="00BB4476" w:rsidRDefault="007A1EF2">
      <w:pPr>
        <w:pStyle w:val="BodyText0"/>
      </w:pPr>
      <w:r w:rsidRPr="009E4CD3">
        <w:t xml:space="preserve">This document contains release information and history for the subject software part number </w:t>
      </w:r>
      <w:r w:rsidR="00A20C66">
        <w:t>and</w:t>
      </w:r>
      <w:r w:rsidRPr="009E4CD3">
        <w:t xml:space="preserve"> </w:t>
      </w:r>
      <w:r w:rsidRPr="005276BB">
        <w:t xml:space="preserve">is </w:t>
      </w:r>
      <w:r w:rsidRPr="00BB4476">
        <w:t xml:space="preserve">required </w:t>
      </w:r>
      <w:r w:rsidR="00237512" w:rsidRPr="00BB4476">
        <w:t xml:space="preserve">per </w:t>
      </w:r>
      <w:r w:rsidR="00237512" w:rsidRPr="00BB4476">
        <w:rPr>
          <w:i/>
        </w:rPr>
        <w:t>QA55.02 Software Release/Configuration Management Policy</w:t>
      </w:r>
      <w:r w:rsidR="00237512" w:rsidRPr="00BB4476">
        <w:t xml:space="preserve"> when</w:t>
      </w:r>
      <w:r w:rsidRPr="00BB4476">
        <w:t xml:space="preserve"> conduct</w:t>
      </w:r>
      <w:r w:rsidR="00237512" w:rsidRPr="00BB4476">
        <w:t>ing</w:t>
      </w:r>
      <w:r w:rsidRPr="00BB4476">
        <w:t xml:space="preserve"> an </w:t>
      </w:r>
      <w:r w:rsidRPr="00BB4476">
        <w:rPr>
          <w:bCs/>
        </w:rPr>
        <w:t>Engineering Release of Software</w:t>
      </w:r>
      <w:r w:rsidRPr="00BB4476">
        <w:t xml:space="preserve">.  </w:t>
      </w:r>
    </w:p>
    <w:p w14:paraId="452896DC" w14:textId="77777777" w:rsidR="009E4CD3" w:rsidRPr="00BB4476" w:rsidRDefault="007A1EF2" w:rsidP="0074257B">
      <w:pPr>
        <w:pStyle w:val="BodyText0"/>
        <w:numPr>
          <w:ilvl w:val="0"/>
          <w:numId w:val="25"/>
        </w:numPr>
      </w:pPr>
      <w:r w:rsidRPr="00BB4476">
        <w:t xml:space="preserve">Release information appears in reverse chronological order with the most recent </w:t>
      </w:r>
      <w:r w:rsidR="001363FE" w:rsidRPr="00BB4476">
        <w:t>software version</w:t>
      </w:r>
      <w:r w:rsidRPr="00BB4476">
        <w:t xml:space="preserve"> presented at the beginning of the document. </w:t>
      </w:r>
    </w:p>
    <w:p w14:paraId="452896DD" w14:textId="77777777" w:rsidR="00A20C66" w:rsidRPr="00BB4476" w:rsidRDefault="007A1EF2" w:rsidP="009C4ADF">
      <w:pPr>
        <w:pStyle w:val="BodyText0"/>
        <w:numPr>
          <w:ilvl w:val="0"/>
          <w:numId w:val="25"/>
        </w:numPr>
      </w:pPr>
      <w:r w:rsidRPr="00BB4476">
        <w:t xml:space="preserve">This document is intended to provide an overall summary of the changes introduced from one </w:t>
      </w:r>
      <w:r w:rsidR="009E4CD3" w:rsidRPr="00BB4476">
        <w:t>M</w:t>
      </w:r>
      <w:r w:rsidRPr="00BB4476">
        <w:t xml:space="preserve">anufacturing revision to the next. </w:t>
      </w:r>
      <w:r w:rsidR="00A20C66" w:rsidRPr="00BB4476">
        <w:t xml:space="preserve">It is intended for use with engineering testing, verification, and validation activities. </w:t>
      </w:r>
    </w:p>
    <w:p w14:paraId="452896DE" w14:textId="77777777" w:rsidR="009E4CD3" w:rsidRDefault="007A1EF2" w:rsidP="0074257B">
      <w:pPr>
        <w:pStyle w:val="BodyText0"/>
        <w:numPr>
          <w:ilvl w:val="0"/>
          <w:numId w:val="25"/>
        </w:numPr>
      </w:pPr>
      <w:r w:rsidRPr="009E4CD3">
        <w:t>For Customer Specific Soft</w:t>
      </w:r>
      <w:r w:rsidR="009E4CD3">
        <w:t>ware, developed in accordance with</w:t>
      </w:r>
      <w:r w:rsidRPr="009E4CD3">
        <w:t xml:space="preserve"> R&amp;DOP10, a complete </w:t>
      </w:r>
      <w:r w:rsidR="009E4CD3">
        <w:t>E</w:t>
      </w:r>
      <w:r w:rsidRPr="009E4CD3">
        <w:t>ngineering revision history shall be maintained</w:t>
      </w:r>
      <w:r w:rsidR="001363FE">
        <w:t>; do not delete information for the previous engineering revisions</w:t>
      </w:r>
      <w:r w:rsidRPr="009E4CD3">
        <w:t xml:space="preserve">. </w:t>
      </w:r>
    </w:p>
    <w:p w14:paraId="452896DF" w14:textId="3A81406C" w:rsidR="009E4CD3" w:rsidRDefault="007A1EF2" w:rsidP="0074257B">
      <w:pPr>
        <w:pStyle w:val="BodyText0"/>
        <w:numPr>
          <w:ilvl w:val="0"/>
          <w:numId w:val="25"/>
        </w:numPr>
      </w:pPr>
      <w:r w:rsidRPr="009E4CD3">
        <w:t xml:space="preserve">For software not subject to </w:t>
      </w:r>
      <w:r w:rsidR="00DD7254">
        <w:t>PLXB</w:t>
      </w:r>
      <w:r w:rsidR="00DD7254" w:rsidRPr="009E4CD3">
        <w:t xml:space="preserve"> </w:t>
      </w:r>
      <w:r w:rsidR="00A20C66">
        <w:t>V</w:t>
      </w:r>
      <w:r w:rsidRPr="009E4CD3">
        <w:t>alidation</w:t>
      </w:r>
      <w:r w:rsidR="00C82489">
        <w:t>:</w:t>
      </w:r>
      <w:r w:rsidRPr="009E4CD3">
        <w:t xml:space="preserve"> the minimum required fields “Engineering Release Information” and “Supporting Documentation” withi</w:t>
      </w:r>
      <w:r w:rsidR="00C82489">
        <w:t>n this form shall be completed; a</w:t>
      </w:r>
      <w:r w:rsidRPr="009E4CD3">
        <w:t>ll other fields are optional.</w:t>
      </w:r>
    </w:p>
    <w:p w14:paraId="452896E0" w14:textId="7A379C35" w:rsidR="009E4CD3" w:rsidRDefault="007A1EF2" w:rsidP="0074257B">
      <w:pPr>
        <w:pStyle w:val="BodyText0"/>
        <w:numPr>
          <w:ilvl w:val="0"/>
          <w:numId w:val="25"/>
        </w:numPr>
      </w:pPr>
      <w:r w:rsidRPr="009E4CD3">
        <w:t>Further information may be needed to gather a complete understanding of the change introduced. That detailed information may reside in product specifications, functional specifications, other design sp</w:t>
      </w:r>
      <w:r w:rsidR="009E4CD3">
        <w:t>ecifications</w:t>
      </w:r>
      <w:r w:rsidR="0061696C">
        <w:t>,</w:t>
      </w:r>
      <w:r w:rsidR="009E4CD3">
        <w:t xml:space="preserve"> the </w:t>
      </w:r>
      <w:r w:rsidR="00D944C4">
        <w:t>PLXB</w:t>
      </w:r>
      <w:r w:rsidR="00D944C4" w:rsidRPr="009E4CD3">
        <w:t xml:space="preserve"> </w:t>
      </w:r>
      <w:r w:rsidRPr="009E4CD3">
        <w:t>Problem Reporting System</w:t>
      </w:r>
      <w:r w:rsidR="0061696C">
        <w:t>, or SparkFlow (if used).</w:t>
      </w:r>
    </w:p>
    <w:p w14:paraId="452896E1" w14:textId="77777777" w:rsidR="007A1EF2" w:rsidRDefault="007A1EF2">
      <w:pPr>
        <w:pStyle w:val="BodyText0"/>
        <w:rPr>
          <w:color w:val="0000FF"/>
        </w:rPr>
      </w:pPr>
    </w:p>
    <w:p w14:paraId="452896E2" w14:textId="77777777" w:rsidR="007A1EF2" w:rsidRDefault="007A1EF2">
      <w:pPr>
        <w:pStyle w:val="BodyText0"/>
        <w:rPr>
          <w:color w:val="0000FF"/>
        </w:rPr>
      </w:pPr>
    </w:p>
    <w:p w14:paraId="452896E3" w14:textId="77777777" w:rsidR="007A1EF2" w:rsidRDefault="007A1EF2">
      <w:pPr>
        <w:pStyle w:val="BodyText0"/>
        <w:rPr>
          <w:color w:val="0000FF"/>
        </w:rPr>
      </w:pPr>
    </w:p>
    <w:p w14:paraId="452896E4" w14:textId="77777777" w:rsidR="007A1EF2" w:rsidRDefault="007A1EF2">
      <w:pPr>
        <w:pStyle w:val="BodyText0"/>
      </w:pPr>
    </w:p>
    <w:p w14:paraId="452896E5" w14:textId="77777777" w:rsidR="007A1EF2" w:rsidRDefault="007A1EF2">
      <w:pPr>
        <w:pStyle w:val="BodyText0"/>
      </w:pPr>
    </w:p>
    <w:p w14:paraId="452896E6" w14:textId="77777777" w:rsidR="007A1EF2" w:rsidRDefault="007A1EF2">
      <w:pPr>
        <w:pStyle w:val="BodyText0"/>
      </w:pPr>
    </w:p>
    <w:p w14:paraId="452896E7" w14:textId="77777777" w:rsidR="007A1EF2" w:rsidRDefault="007A1EF2">
      <w:pPr>
        <w:pStyle w:val="BodyText0"/>
      </w:pPr>
    </w:p>
    <w:p w14:paraId="452896E8" w14:textId="77777777" w:rsidR="007A1EF2" w:rsidRDefault="007A1EF2">
      <w:pPr>
        <w:pStyle w:val="BodyText0"/>
      </w:pPr>
    </w:p>
    <w:p w14:paraId="452896E9" w14:textId="77777777" w:rsidR="007A1EF2" w:rsidRDefault="007A1EF2">
      <w:pPr>
        <w:pStyle w:val="BodyText0"/>
      </w:pPr>
    </w:p>
    <w:p w14:paraId="452896EA" w14:textId="67A9F844" w:rsidR="007A1EF2" w:rsidRDefault="007A1EF2">
      <w:pPr>
        <w:pStyle w:val="Heading1"/>
        <w:pageBreakBefore/>
        <w:tabs>
          <w:tab w:val="right" w:pos="9936"/>
        </w:tabs>
        <w:rPr>
          <w:color w:val="0000FF"/>
        </w:rPr>
      </w:pPr>
      <w:bookmarkStart w:id="2" w:name="_Toc162343279"/>
      <w:r>
        <w:lastRenderedPageBreak/>
        <w:t xml:space="preserve">Version </w:t>
      </w:r>
      <w:r w:rsidR="00821D6E">
        <w:t>2D</w:t>
      </w:r>
      <w:bookmarkEnd w:id="2"/>
    </w:p>
    <w:tbl>
      <w:tblPr>
        <w:tblW w:w="0" w:type="auto"/>
        <w:tblInd w:w="11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00" w:firstRow="0" w:lastRow="0" w:firstColumn="0" w:lastColumn="0" w:noHBand="0" w:noVBand="0"/>
      </w:tblPr>
      <w:tblGrid>
        <w:gridCol w:w="2498"/>
        <w:gridCol w:w="7313"/>
      </w:tblGrid>
      <w:tr w:rsidR="007A1EF2" w:rsidRPr="003A2EC4" w14:paraId="452896EC" w14:textId="77777777" w:rsidTr="00FD44D3">
        <w:trPr>
          <w:cantSplit/>
        </w:trPr>
        <w:tc>
          <w:tcPr>
            <w:tcW w:w="9811" w:type="dxa"/>
            <w:gridSpan w:val="2"/>
            <w:shd w:val="clear" w:color="auto" w:fill="F2F2F2"/>
          </w:tcPr>
          <w:p w14:paraId="452896EB" w14:textId="77777777" w:rsidR="007A1EF2" w:rsidRPr="003A2EC4" w:rsidRDefault="007A1EF2" w:rsidP="0074257B">
            <w:pPr>
              <w:pStyle w:val="BodyText0"/>
              <w:spacing w:before="60" w:after="60"/>
              <w:jc w:val="center"/>
              <w:rPr>
                <w:b/>
              </w:rPr>
            </w:pPr>
            <w:r w:rsidRPr="003A2EC4">
              <w:rPr>
                <w:b/>
              </w:rPr>
              <w:t>Engineering Release Information</w:t>
            </w:r>
          </w:p>
        </w:tc>
      </w:tr>
      <w:tr w:rsidR="007A1EF2" w:rsidRPr="003A2EC4" w14:paraId="452896EF" w14:textId="77777777" w:rsidTr="00FD44D3">
        <w:tc>
          <w:tcPr>
            <w:tcW w:w="2498" w:type="dxa"/>
          </w:tcPr>
          <w:p w14:paraId="452896ED" w14:textId="77777777" w:rsidR="007A1EF2" w:rsidRPr="003A2EC4" w:rsidRDefault="007A1EF2" w:rsidP="009E4CD3">
            <w:pPr>
              <w:pStyle w:val="BodyText0"/>
              <w:spacing w:before="60" w:after="60"/>
              <w:jc w:val="right"/>
            </w:pPr>
            <w:r w:rsidRPr="003A2EC4">
              <w:t>Date:</w:t>
            </w:r>
          </w:p>
        </w:tc>
        <w:tc>
          <w:tcPr>
            <w:tcW w:w="7313" w:type="dxa"/>
          </w:tcPr>
          <w:p w14:paraId="452896EE" w14:textId="3D8F2BC0" w:rsidR="007A1EF2" w:rsidRPr="003A2EC4" w:rsidRDefault="00FD44D3">
            <w:pPr>
              <w:pStyle w:val="BodyText0"/>
              <w:spacing w:before="60" w:after="60"/>
            </w:pPr>
            <w:r>
              <w:t>03/</w:t>
            </w:r>
            <w:r w:rsidR="00287ACF">
              <w:t>2</w:t>
            </w:r>
            <w:r w:rsidR="00C661FC">
              <w:t>6</w:t>
            </w:r>
            <w:r>
              <w:t>/24</w:t>
            </w:r>
          </w:p>
        </w:tc>
      </w:tr>
      <w:tr w:rsidR="007A1EF2" w:rsidRPr="003A2EC4" w14:paraId="452896F2" w14:textId="77777777" w:rsidTr="00FD44D3">
        <w:tc>
          <w:tcPr>
            <w:tcW w:w="2498" w:type="dxa"/>
          </w:tcPr>
          <w:p w14:paraId="452896F0" w14:textId="77777777" w:rsidR="007A1EF2" w:rsidRPr="003A2EC4" w:rsidRDefault="007A1EF2" w:rsidP="009E4CD3">
            <w:pPr>
              <w:pStyle w:val="BodyText0"/>
              <w:spacing w:before="60" w:after="60"/>
              <w:jc w:val="right"/>
            </w:pPr>
            <w:r w:rsidRPr="003A2EC4">
              <w:t>Releasing Engineer:</w:t>
            </w:r>
          </w:p>
        </w:tc>
        <w:tc>
          <w:tcPr>
            <w:tcW w:w="7313" w:type="dxa"/>
          </w:tcPr>
          <w:p w14:paraId="452896F1" w14:textId="4F6EE6AF" w:rsidR="007A1EF2" w:rsidRPr="003A2EC4" w:rsidRDefault="00FD44D3">
            <w:pPr>
              <w:pStyle w:val="BodyText0"/>
              <w:spacing w:before="60" w:after="60"/>
            </w:pPr>
            <w:r>
              <w:t>Steve Arrants</w:t>
            </w:r>
          </w:p>
        </w:tc>
      </w:tr>
      <w:tr w:rsidR="007A1EF2" w:rsidRPr="003A2EC4" w14:paraId="452896F5" w14:textId="77777777" w:rsidTr="00FD44D3">
        <w:tc>
          <w:tcPr>
            <w:tcW w:w="2498" w:type="dxa"/>
          </w:tcPr>
          <w:p w14:paraId="452896F3" w14:textId="77777777" w:rsidR="007A1EF2" w:rsidRPr="005276BB" w:rsidRDefault="007C075E" w:rsidP="005276BB">
            <w:pPr>
              <w:pStyle w:val="BodyText0"/>
              <w:spacing w:before="60" w:after="60"/>
              <w:jc w:val="right"/>
            </w:pPr>
            <w:r>
              <w:t>Revision</w:t>
            </w:r>
            <w:r w:rsidR="007A1EF2" w:rsidRPr="005276BB">
              <w:t>:</w:t>
            </w:r>
          </w:p>
        </w:tc>
        <w:tc>
          <w:tcPr>
            <w:tcW w:w="7313" w:type="dxa"/>
          </w:tcPr>
          <w:p w14:paraId="452896F4" w14:textId="246627FE" w:rsidR="007A1EF2" w:rsidRPr="00BB4476" w:rsidRDefault="00287ACF" w:rsidP="007C075E">
            <w:pPr>
              <w:pStyle w:val="BodyText0"/>
              <w:spacing w:before="60" w:after="60"/>
            </w:pPr>
            <w:r>
              <w:t>2D</w:t>
            </w:r>
          </w:p>
        </w:tc>
      </w:tr>
      <w:tr w:rsidR="007A1EF2" w:rsidRPr="003A2EC4" w14:paraId="452896F8" w14:textId="77777777" w:rsidTr="00FD44D3">
        <w:tc>
          <w:tcPr>
            <w:tcW w:w="2498" w:type="dxa"/>
          </w:tcPr>
          <w:p w14:paraId="452896F6" w14:textId="77777777" w:rsidR="007A1EF2" w:rsidRPr="003A2EC4" w:rsidRDefault="007A1EF2" w:rsidP="009E4CD3">
            <w:pPr>
              <w:pStyle w:val="BodyText0"/>
              <w:spacing w:before="60" w:after="60"/>
              <w:jc w:val="right"/>
            </w:pPr>
            <w:r w:rsidRPr="003A2EC4">
              <w:t>Build File ID:</w:t>
            </w:r>
          </w:p>
        </w:tc>
        <w:tc>
          <w:tcPr>
            <w:tcW w:w="7313" w:type="dxa"/>
          </w:tcPr>
          <w:p w14:paraId="452896F7" w14:textId="6924F05B" w:rsidR="007A1EF2" w:rsidRPr="00FD44D3" w:rsidRDefault="00FD44D3">
            <w:pPr>
              <w:pStyle w:val="BodyText0"/>
              <w:spacing w:before="60" w:after="60"/>
            </w:pPr>
            <w:r w:rsidRPr="00FD44D3">
              <w:t>N/A</w:t>
            </w:r>
          </w:p>
        </w:tc>
      </w:tr>
      <w:tr w:rsidR="00FD44D3" w:rsidRPr="003A2EC4" w14:paraId="61052E9E" w14:textId="77777777" w:rsidTr="00FD44D3">
        <w:tc>
          <w:tcPr>
            <w:tcW w:w="2498" w:type="dxa"/>
          </w:tcPr>
          <w:p w14:paraId="2D3884ED" w14:textId="3B700E0F" w:rsidR="00FD44D3" w:rsidRPr="003A2EC4" w:rsidRDefault="00FD44D3" w:rsidP="00FD44D3">
            <w:pPr>
              <w:pStyle w:val="BodyText0"/>
              <w:spacing w:before="60" w:after="60"/>
              <w:jc w:val="right"/>
            </w:pPr>
            <w:r>
              <w:t>SparkFlow Project:</w:t>
            </w:r>
          </w:p>
        </w:tc>
        <w:tc>
          <w:tcPr>
            <w:tcW w:w="7313" w:type="dxa"/>
          </w:tcPr>
          <w:p w14:paraId="6C505621" w14:textId="7F258DEA" w:rsidR="00FD44D3" w:rsidRPr="003A2EC4" w:rsidRDefault="00FD44D3" w:rsidP="00FD44D3">
            <w:pPr>
              <w:pStyle w:val="BodyText0"/>
              <w:spacing w:before="60" w:after="60"/>
            </w:pPr>
            <w:r w:rsidRPr="00FD44D3">
              <w:t>N/A</w:t>
            </w:r>
          </w:p>
        </w:tc>
      </w:tr>
      <w:tr w:rsidR="00FD44D3" w:rsidRPr="003A2EC4" w14:paraId="452896FB" w14:textId="77777777" w:rsidTr="00FD44D3">
        <w:tc>
          <w:tcPr>
            <w:tcW w:w="2498" w:type="dxa"/>
          </w:tcPr>
          <w:p w14:paraId="452896F9" w14:textId="32AE1C42" w:rsidR="00FD44D3" w:rsidRPr="003A2EC4" w:rsidRDefault="00FD44D3" w:rsidP="00FD44D3">
            <w:pPr>
              <w:pStyle w:val="BodyText0"/>
              <w:spacing w:before="60" w:after="60"/>
              <w:jc w:val="right"/>
            </w:pPr>
            <w:r>
              <w:t>Project Archive Name</w:t>
            </w:r>
            <w:r w:rsidRPr="003A2EC4">
              <w:t>:</w:t>
            </w:r>
          </w:p>
        </w:tc>
        <w:tc>
          <w:tcPr>
            <w:tcW w:w="7313" w:type="dxa"/>
          </w:tcPr>
          <w:p w14:paraId="452896FA" w14:textId="26637DFE" w:rsidR="00FD44D3" w:rsidRPr="003A2EC4" w:rsidRDefault="00FD44D3" w:rsidP="00FD44D3">
            <w:pPr>
              <w:pStyle w:val="BodyText0"/>
              <w:spacing w:before="60" w:after="60"/>
            </w:pPr>
            <w:r w:rsidRPr="00FD44D3">
              <w:t>N/A</w:t>
            </w:r>
          </w:p>
        </w:tc>
      </w:tr>
      <w:tr w:rsidR="00FD44D3" w:rsidRPr="003A2EC4" w14:paraId="452896FE" w14:textId="77777777" w:rsidTr="00FD44D3">
        <w:tc>
          <w:tcPr>
            <w:tcW w:w="2498" w:type="dxa"/>
          </w:tcPr>
          <w:p w14:paraId="452896FC" w14:textId="77777777" w:rsidR="00FD44D3" w:rsidRPr="003A2EC4" w:rsidRDefault="00FD44D3" w:rsidP="00FD44D3">
            <w:pPr>
              <w:pStyle w:val="BodyText0"/>
              <w:spacing w:before="60" w:after="60"/>
              <w:jc w:val="right"/>
            </w:pPr>
            <w:r w:rsidRPr="003A2EC4">
              <w:t>Archive Location:</w:t>
            </w:r>
          </w:p>
        </w:tc>
        <w:tc>
          <w:tcPr>
            <w:tcW w:w="7313" w:type="dxa"/>
          </w:tcPr>
          <w:p w14:paraId="452896FD" w14:textId="61C38805" w:rsidR="00FD44D3" w:rsidRPr="003A2EC4" w:rsidRDefault="00FD44D3" w:rsidP="00FD44D3">
            <w:pPr>
              <w:pStyle w:val="BodyText0"/>
              <w:spacing w:before="60" w:after="60"/>
            </w:pPr>
            <w:r w:rsidRPr="00FD44D3">
              <w:t>N/A</w:t>
            </w:r>
          </w:p>
        </w:tc>
      </w:tr>
      <w:tr w:rsidR="00FD44D3" w:rsidRPr="003A2EC4" w14:paraId="45289701" w14:textId="77777777" w:rsidTr="00FD44D3">
        <w:tc>
          <w:tcPr>
            <w:tcW w:w="2498" w:type="dxa"/>
          </w:tcPr>
          <w:p w14:paraId="452896FF" w14:textId="77777777" w:rsidR="00FD44D3" w:rsidRPr="003A2EC4" w:rsidRDefault="00FD44D3" w:rsidP="00FD44D3">
            <w:pPr>
              <w:pStyle w:val="BodyText0"/>
              <w:spacing w:before="60" w:after="60"/>
              <w:jc w:val="right"/>
            </w:pPr>
            <w:r w:rsidRPr="003A2EC4">
              <w:t>Release Level:</w:t>
            </w:r>
          </w:p>
        </w:tc>
        <w:tc>
          <w:tcPr>
            <w:tcW w:w="7313" w:type="dxa"/>
          </w:tcPr>
          <w:p w14:paraId="45289700" w14:textId="1EF1594E" w:rsidR="00FD44D3" w:rsidRPr="003A2EC4" w:rsidRDefault="00FD44D3" w:rsidP="00FD44D3">
            <w:pPr>
              <w:pStyle w:val="BodyText0"/>
              <w:spacing w:before="60" w:after="60"/>
            </w:pPr>
            <w:r w:rsidRPr="007D5DC0">
              <w:rPr>
                <w:b/>
              </w:rPr>
              <w:t>Level II</w:t>
            </w:r>
            <w:r w:rsidRPr="003A2EC4">
              <w:t xml:space="preserve"> (unvalidated)</w:t>
            </w:r>
          </w:p>
        </w:tc>
      </w:tr>
    </w:tbl>
    <w:p w14:paraId="45289702" w14:textId="77777777" w:rsidR="007A1EF2" w:rsidRPr="009E4CD3" w:rsidRDefault="007A1EF2" w:rsidP="00A20C66">
      <w:pPr>
        <w:pStyle w:val="BodyText0"/>
        <w:spacing w:before="0"/>
      </w:pPr>
    </w:p>
    <w:tbl>
      <w:tblPr>
        <w:tblW w:w="9893" w:type="dxa"/>
        <w:tblInd w:w="11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2513"/>
        <w:gridCol w:w="6120"/>
        <w:gridCol w:w="1260"/>
      </w:tblGrid>
      <w:tr w:rsidR="007A1EF2" w:rsidRPr="003A2EC4" w14:paraId="45289704" w14:textId="77777777" w:rsidTr="0041678A">
        <w:trPr>
          <w:cantSplit/>
        </w:trPr>
        <w:tc>
          <w:tcPr>
            <w:tcW w:w="9893" w:type="dxa"/>
            <w:gridSpan w:val="3"/>
            <w:shd w:val="clear" w:color="auto" w:fill="F2F2F2"/>
          </w:tcPr>
          <w:p w14:paraId="45289703" w14:textId="77777777" w:rsidR="007A1EF2" w:rsidRPr="003A2EC4" w:rsidRDefault="007A1EF2" w:rsidP="0074257B">
            <w:pPr>
              <w:pStyle w:val="BodyText0"/>
              <w:spacing w:before="60" w:after="60"/>
              <w:jc w:val="center"/>
              <w:rPr>
                <w:b/>
              </w:rPr>
            </w:pPr>
            <w:r w:rsidRPr="003A2EC4">
              <w:rPr>
                <w:b/>
              </w:rPr>
              <w:t>Supporting Documentation</w:t>
            </w:r>
          </w:p>
        </w:tc>
      </w:tr>
      <w:tr w:rsidR="007A1EF2" w:rsidRPr="003A2EC4" w14:paraId="45289708" w14:textId="77777777" w:rsidTr="0041678A">
        <w:tc>
          <w:tcPr>
            <w:tcW w:w="2513" w:type="dxa"/>
            <w:shd w:val="clear" w:color="auto" w:fill="F2F2F2"/>
          </w:tcPr>
          <w:p w14:paraId="45289705" w14:textId="77777777" w:rsidR="007A1EF2" w:rsidRPr="003A2EC4" w:rsidRDefault="007A1EF2" w:rsidP="0074257B">
            <w:pPr>
              <w:pStyle w:val="BodyText0"/>
              <w:spacing w:before="60" w:after="60"/>
              <w:jc w:val="center"/>
              <w:rPr>
                <w:b/>
              </w:rPr>
            </w:pPr>
            <w:r w:rsidRPr="003A2EC4">
              <w:rPr>
                <w:b/>
              </w:rPr>
              <w:t>Document Number</w:t>
            </w:r>
          </w:p>
        </w:tc>
        <w:tc>
          <w:tcPr>
            <w:tcW w:w="6120" w:type="dxa"/>
            <w:shd w:val="clear" w:color="auto" w:fill="F2F2F2"/>
          </w:tcPr>
          <w:p w14:paraId="45289706" w14:textId="77777777" w:rsidR="007A1EF2" w:rsidRPr="003A2EC4" w:rsidRDefault="007A1EF2" w:rsidP="0074257B">
            <w:pPr>
              <w:pStyle w:val="BodyText0"/>
              <w:spacing w:before="60" w:after="60"/>
              <w:jc w:val="center"/>
              <w:rPr>
                <w:b/>
              </w:rPr>
            </w:pPr>
            <w:r w:rsidRPr="003A2EC4">
              <w:rPr>
                <w:b/>
              </w:rPr>
              <w:t>Document Title</w:t>
            </w:r>
          </w:p>
        </w:tc>
        <w:tc>
          <w:tcPr>
            <w:tcW w:w="1260" w:type="dxa"/>
            <w:shd w:val="clear" w:color="auto" w:fill="F2F2F2"/>
          </w:tcPr>
          <w:p w14:paraId="45289707" w14:textId="77777777" w:rsidR="007A1EF2" w:rsidRPr="003A2EC4" w:rsidRDefault="007A1EF2" w:rsidP="0074257B">
            <w:pPr>
              <w:pStyle w:val="BodyText0"/>
              <w:spacing w:before="60" w:after="60"/>
              <w:jc w:val="center"/>
              <w:rPr>
                <w:b/>
              </w:rPr>
            </w:pPr>
            <w:r w:rsidRPr="003A2EC4">
              <w:rPr>
                <w:b/>
              </w:rPr>
              <w:t>Revision</w:t>
            </w:r>
            <w:r w:rsidR="00916149">
              <w:rPr>
                <w:b/>
              </w:rPr>
              <w:t>*</w:t>
            </w:r>
          </w:p>
        </w:tc>
      </w:tr>
      <w:tr w:rsidR="00916149" w:rsidRPr="00BB4476" w14:paraId="4528970C" w14:textId="77777777" w:rsidTr="00916149">
        <w:tc>
          <w:tcPr>
            <w:tcW w:w="2513" w:type="dxa"/>
          </w:tcPr>
          <w:p w14:paraId="45289709" w14:textId="1C62866B" w:rsidR="00916149" w:rsidRPr="00BB4476" w:rsidRDefault="00FD44D3" w:rsidP="0076411C">
            <w:pPr>
              <w:pStyle w:val="BodyText0"/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770000</w:t>
            </w:r>
            <w:r w:rsidR="00916149" w:rsidRPr="00BB4476">
              <w:rPr>
                <w:sz w:val="22"/>
                <w:szCs w:val="22"/>
              </w:rPr>
              <w:t>-SP</w:t>
            </w:r>
          </w:p>
        </w:tc>
        <w:tc>
          <w:tcPr>
            <w:tcW w:w="6120" w:type="dxa"/>
          </w:tcPr>
          <w:p w14:paraId="4528970A" w14:textId="1FBF7C9F" w:rsidR="00916149" w:rsidRPr="00BB4476" w:rsidRDefault="00FD44D3" w:rsidP="0076411C">
            <w:pPr>
              <w:pStyle w:val="BodyText0"/>
              <w:spacing w:before="60" w:after="60"/>
              <w:rPr>
                <w:sz w:val="22"/>
                <w:szCs w:val="22"/>
              </w:rPr>
            </w:pPr>
            <w:r w:rsidRPr="00067BAB">
              <w:rPr>
                <w:sz w:val="22"/>
                <w:szCs w:val="22"/>
              </w:rPr>
              <w:t>Product Specification for IQOQPQ Procedures</w:t>
            </w:r>
          </w:p>
        </w:tc>
        <w:tc>
          <w:tcPr>
            <w:tcW w:w="1260" w:type="dxa"/>
          </w:tcPr>
          <w:p w14:paraId="4528970B" w14:textId="620E0BB6" w:rsidR="00916149" w:rsidRPr="00BB4476" w:rsidRDefault="00FD44D3" w:rsidP="0076411C">
            <w:pPr>
              <w:pStyle w:val="BodyText0"/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</w:t>
            </w:r>
          </w:p>
        </w:tc>
      </w:tr>
      <w:tr w:rsidR="00FD44D3" w:rsidRPr="00BB4476" w14:paraId="45289710" w14:textId="77777777" w:rsidTr="0041678A">
        <w:tc>
          <w:tcPr>
            <w:tcW w:w="2513" w:type="dxa"/>
          </w:tcPr>
          <w:p w14:paraId="4528970D" w14:textId="77777777" w:rsidR="00FD44D3" w:rsidRPr="00BB4476" w:rsidRDefault="00FD44D3" w:rsidP="00FD44D3">
            <w:pPr>
              <w:pStyle w:val="BodyText0"/>
              <w:spacing w:before="60" w:after="60"/>
              <w:rPr>
                <w:sz w:val="22"/>
                <w:szCs w:val="22"/>
              </w:rPr>
            </w:pPr>
            <w:r w:rsidRPr="00BB4476">
              <w:rPr>
                <w:sz w:val="22"/>
                <w:szCs w:val="22"/>
              </w:rPr>
              <w:t>XXXXXXX-RR</w:t>
            </w:r>
          </w:p>
        </w:tc>
        <w:tc>
          <w:tcPr>
            <w:tcW w:w="6120" w:type="dxa"/>
          </w:tcPr>
          <w:p w14:paraId="4528970E" w14:textId="77777777" w:rsidR="00FD44D3" w:rsidRPr="00BB4476" w:rsidRDefault="00FD44D3" w:rsidP="00FD44D3">
            <w:pPr>
              <w:pStyle w:val="BodyText0"/>
              <w:spacing w:before="60" w:after="60"/>
              <w:rPr>
                <w:sz w:val="22"/>
                <w:szCs w:val="22"/>
              </w:rPr>
            </w:pPr>
            <w:r w:rsidRPr="00BB4476">
              <w:rPr>
                <w:sz w:val="22"/>
                <w:szCs w:val="22"/>
              </w:rPr>
              <w:t>Product Risk Management Report</w:t>
            </w:r>
          </w:p>
        </w:tc>
        <w:tc>
          <w:tcPr>
            <w:tcW w:w="1260" w:type="dxa"/>
          </w:tcPr>
          <w:p w14:paraId="4528970F" w14:textId="45717E7A" w:rsidR="00FD44D3" w:rsidRPr="00FD44D3" w:rsidRDefault="00FD44D3" w:rsidP="00FD44D3">
            <w:pPr>
              <w:pStyle w:val="BodyText0"/>
              <w:spacing w:before="60" w:after="60"/>
            </w:pPr>
            <w:r w:rsidRPr="00FD44D3">
              <w:t>N/A</w:t>
            </w:r>
          </w:p>
        </w:tc>
      </w:tr>
      <w:tr w:rsidR="00FD44D3" w:rsidRPr="00BB4476" w14:paraId="45289714" w14:textId="77777777" w:rsidTr="0041678A">
        <w:tc>
          <w:tcPr>
            <w:tcW w:w="2513" w:type="dxa"/>
          </w:tcPr>
          <w:p w14:paraId="45289711" w14:textId="77777777" w:rsidR="00FD44D3" w:rsidRPr="00BB4476" w:rsidRDefault="00FD44D3" w:rsidP="00FD44D3">
            <w:pPr>
              <w:pStyle w:val="BodyText0"/>
              <w:spacing w:before="60" w:after="60"/>
              <w:rPr>
                <w:sz w:val="22"/>
                <w:szCs w:val="22"/>
              </w:rPr>
            </w:pPr>
            <w:r w:rsidRPr="00BB4476">
              <w:rPr>
                <w:sz w:val="22"/>
                <w:szCs w:val="22"/>
              </w:rPr>
              <w:t>XXXXXXX-RRW</w:t>
            </w:r>
          </w:p>
        </w:tc>
        <w:tc>
          <w:tcPr>
            <w:tcW w:w="6120" w:type="dxa"/>
          </w:tcPr>
          <w:p w14:paraId="45289712" w14:textId="77777777" w:rsidR="00FD44D3" w:rsidRPr="00BB4476" w:rsidRDefault="00FD44D3" w:rsidP="00FD44D3">
            <w:pPr>
              <w:pStyle w:val="BodyText0"/>
              <w:spacing w:before="60" w:after="60"/>
              <w:rPr>
                <w:sz w:val="22"/>
                <w:szCs w:val="22"/>
              </w:rPr>
            </w:pPr>
            <w:r w:rsidRPr="00BB4476">
              <w:rPr>
                <w:sz w:val="22"/>
                <w:szCs w:val="22"/>
              </w:rPr>
              <w:t>Risk Analysis Excel Worksheet</w:t>
            </w:r>
          </w:p>
        </w:tc>
        <w:tc>
          <w:tcPr>
            <w:tcW w:w="1260" w:type="dxa"/>
          </w:tcPr>
          <w:p w14:paraId="45289713" w14:textId="410E6133" w:rsidR="00FD44D3" w:rsidRPr="00BB4476" w:rsidRDefault="00FD44D3" w:rsidP="00FD44D3">
            <w:pPr>
              <w:pStyle w:val="BodyText0"/>
              <w:spacing w:before="60" w:after="60"/>
              <w:rPr>
                <w:sz w:val="22"/>
                <w:szCs w:val="22"/>
              </w:rPr>
            </w:pPr>
            <w:r w:rsidRPr="00FD44D3">
              <w:t>N/A</w:t>
            </w:r>
          </w:p>
        </w:tc>
      </w:tr>
      <w:tr w:rsidR="00FD44D3" w:rsidRPr="00BB4476" w14:paraId="45289718" w14:textId="77777777" w:rsidTr="0076411C">
        <w:tc>
          <w:tcPr>
            <w:tcW w:w="2513" w:type="dxa"/>
          </w:tcPr>
          <w:p w14:paraId="45289715" w14:textId="77777777" w:rsidR="00FD44D3" w:rsidRPr="00BB4476" w:rsidRDefault="00FD44D3" w:rsidP="00FD44D3">
            <w:pPr>
              <w:pStyle w:val="BodyText0"/>
              <w:spacing w:before="60" w:after="60"/>
              <w:rPr>
                <w:sz w:val="22"/>
                <w:szCs w:val="22"/>
              </w:rPr>
            </w:pPr>
            <w:r w:rsidRPr="00BB4476">
              <w:rPr>
                <w:sz w:val="22"/>
                <w:szCs w:val="22"/>
              </w:rPr>
              <w:t>XXXXXXX-BP</w:t>
            </w:r>
          </w:p>
        </w:tc>
        <w:tc>
          <w:tcPr>
            <w:tcW w:w="6120" w:type="dxa"/>
          </w:tcPr>
          <w:p w14:paraId="45289716" w14:textId="77777777" w:rsidR="00FD44D3" w:rsidRPr="00BB4476" w:rsidRDefault="00FD44D3" w:rsidP="00FD44D3">
            <w:pPr>
              <w:pStyle w:val="BodyText0"/>
              <w:spacing w:before="60" w:after="60"/>
              <w:rPr>
                <w:sz w:val="22"/>
                <w:szCs w:val="22"/>
              </w:rPr>
            </w:pPr>
            <w:r w:rsidRPr="00BB4476">
              <w:rPr>
                <w:sz w:val="22"/>
                <w:szCs w:val="22"/>
              </w:rPr>
              <w:t>Build Procedure</w:t>
            </w:r>
          </w:p>
        </w:tc>
        <w:tc>
          <w:tcPr>
            <w:tcW w:w="1260" w:type="dxa"/>
          </w:tcPr>
          <w:p w14:paraId="45289717" w14:textId="378E0ADD" w:rsidR="00FD44D3" w:rsidRPr="00BB4476" w:rsidRDefault="00FD44D3" w:rsidP="00FD44D3">
            <w:pPr>
              <w:pStyle w:val="BodyText0"/>
              <w:spacing w:before="60" w:after="60"/>
              <w:rPr>
                <w:sz w:val="22"/>
                <w:szCs w:val="22"/>
              </w:rPr>
            </w:pPr>
            <w:r w:rsidRPr="00FD44D3">
              <w:t>N/A</w:t>
            </w:r>
          </w:p>
        </w:tc>
      </w:tr>
      <w:tr w:rsidR="00FD44D3" w:rsidRPr="00BB4476" w14:paraId="4528971C" w14:textId="77777777" w:rsidTr="0041678A">
        <w:tc>
          <w:tcPr>
            <w:tcW w:w="2513" w:type="dxa"/>
          </w:tcPr>
          <w:p w14:paraId="45289719" w14:textId="77777777" w:rsidR="00FD44D3" w:rsidRPr="00BB4476" w:rsidRDefault="00FD44D3" w:rsidP="00FD44D3">
            <w:pPr>
              <w:pStyle w:val="BodyText0"/>
              <w:spacing w:before="60" w:after="60"/>
              <w:rPr>
                <w:sz w:val="22"/>
                <w:szCs w:val="22"/>
              </w:rPr>
            </w:pPr>
            <w:r w:rsidRPr="00BB4476">
              <w:rPr>
                <w:sz w:val="22"/>
                <w:szCs w:val="22"/>
              </w:rPr>
              <w:t>XXXXXXX-SDP</w:t>
            </w:r>
          </w:p>
        </w:tc>
        <w:tc>
          <w:tcPr>
            <w:tcW w:w="6120" w:type="dxa"/>
          </w:tcPr>
          <w:p w14:paraId="4528971A" w14:textId="77777777" w:rsidR="00FD44D3" w:rsidRPr="00BB4476" w:rsidRDefault="00FD44D3" w:rsidP="00FD44D3">
            <w:pPr>
              <w:pStyle w:val="BodyText0"/>
              <w:spacing w:before="60" w:after="60"/>
              <w:rPr>
                <w:sz w:val="22"/>
                <w:szCs w:val="22"/>
              </w:rPr>
            </w:pPr>
            <w:r w:rsidRPr="00BB4476">
              <w:rPr>
                <w:sz w:val="22"/>
                <w:szCs w:val="22"/>
              </w:rPr>
              <w:t>Software Development Plan</w:t>
            </w:r>
          </w:p>
        </w:tc>
        <w:tc>
          <w:tcPr>
            <w:tcW w:w="1260" w:type="dxa"/>
          </w:tcPr>
          <w:p w14:paraId="4528971B" w14:textId="07217693" w:rsidR="00FD44D3" w:rsidRPr="00BB4476" w:rsidRDefault="00FD44D3" w:rsidP="00FD44D3">
            <w:pPr>
              <w:pStyle w:val="BodyText0"/>
              <w:spacing w:before="60" w:after="60"/>
              <w:rPr>
                <w:sz w:val="22"/>
                <w:szCs w:val="22"/>
              </w:rPr>
            </w:pPr>
            <w:r w:rsidRPr="00FD44D3">
              <w:t>N/A</w:t>
            </w:r>
          </w:p>
        </w:tc>
      </w:tr>
    </w:tbl>
    <w:p w14:paraId="4528971D" w14:textId="77777777" w:rsidR="00916149" w:rsidRDefault="00916149" w:rsidP="0041678A">
      <w:pPr>
        <w:pStyle w:val="BodyText0"/>
        <w:ind w:left="720"/>
        <w:rPr>
          <w:i/>
        </w:rPr>
      </w:pPr>
      <w:r w:rsidRPr="0041678A">
        <w:rPr>
          <w:i/>
        </w:rPr>
        <w:t xml:space="preserve">* Enter N/A if the document type is not required for </w:t>
      </w:r>
      <w:r w:rsidR="00910A26">
        <w:rPr>
          <w:i/>
        </w:rPr>
        <w:t>this release</w:t>
      </w:r>
      <w:r w:rsidRPr="0041678A">
        <w:rPr>
          <w:i/>
        </w:rPr>
        <w:t>; consult the Engineering Project Manager.</w:t>
      </w:r>
    </w:p>
    <w:p w14:paraId="18C4A455" w14:textId="77777777" w:rsidR="00260250" w:rsidRPr="0074257B" w:rsidRDefault="00260250" w:rsidP="00260250">
      <w:pPr>
        <w:pStyle w:val="Heading2"/>
      </w:pPr>
      <w:bookmarkStart w:id="3" w:name="_Toc162343280"/>
      <w:r w:rsidRPr="0074257B">
        <w:t>Changes Introduced</w:t>
      </w:r>
      <w:bookmarkEnd w:id="3"/>
    </w:p>
    <w:p w14:paraId="4AE1125E" w14:textId="77777777" w:rsidR="00260250" w:rsidRPr="00F96EC4" w:rsidRDefault="00260250" w:rsidP="00260250">
      <w:pPr>
        <w:pStyle w:val="ListParagraph"/>
        <w:numPr>
          <w:ilvl w:val="0"/>
          <w:numId w:val="28"/>
        </w:numPr>
        <w:overflowPunct/>
        <w:spacing w:after="120" w:line="360" w:lineRule="auto"/>
        <w:textAlignment w:val="auto"/>
        <w:rPr>
          <w:rFonts w:ascii="Verdana" w:hAnsi="Verdana" w:cs="Verdana"/>
          <w:sz w:val="20"/>
        </w:rPr>
      </w:pPr>
      <w:r w:rsidRPr="00F96EC4">
        <w:rPr>
          <w:rFonts w:ascii="Verdana" w:hAnsi="Verdana" w:cs="Verdana"/>
          <w:sz w:val="20"/>
        </w:rPr>
        <w:t xml:space="preserve">Removed extra pages in </w:t>
      </w:r>
      <w:r>
        <w:rPr>
          <w:rFonts w:ascii="Verdana" w:hAnsi="Verdana" w:cs="Verdana"/>
          <w:sz w:val="20"/>
        </w:rPr>
        <w:t xml:space="preserve">the </w:t>
      </w:r>
      <w:r w:rsidRPr="00F96EC4">
        <w:rPr>
          <w:rFonts w:ascii="Verdana" w:hAnsi="Verdana" w:cs="Verdana"/>
          <w:sz w:val="20"/>
        </w:rPr>
        <w:t>PQ logbook.</w:t>
      </w:r>
    </w:p>
    <w:p w14:paraId="378A708C" w14:textId="77777777" w:rsidR="00260250" w:rsidRPr="00F96EC4" w:rsidRDefault="00260250" w:rsidP="00260250">
      <w:pPr>
        <w:pStyle w:val="ListParagraph"/>
        <w:numPr>
          <w:ilvl w:val="0"/>
          <w:numId w:val="28"/>
        </w:numPr>
        <w:overflowPunct/>
        <w:spacing w:after="120" w:line="360" w:lineRule="auto"/>
        <w:textAlignment w:val="auto"/>
        <w:rPr>
          <w:rFonts w:ascii="Verdana" w:hAnsi="Verdana" w:cs="Verdana"/>
          <w:sz w:val="20"/>
        </w:rPr>
      </w:pPr>
      <w:r w:rsidRPr="00F96EC4">
        <w:rPr>
          <w:rFonts w:ascii="Verdana" w:hAnsi="Verdana" w:cs="Verdana"/>
          <w:sz w:val="20"/>
        </w:rPr>
        <w:t xml:space="preserve">Replaced IQ checklist with </w:t>
      </w:r>
      <w:r>
        <w:rPr>
          <w:rFonts w:ascii="Verdana" w:hAnsi="Verdana" w:cs="Verdana"/>
          <w:sz w:val="20"/>
        </w:rPr>
        <w:t xml:space="preserve">a </w:t>
      </w:r>
      <w:r w:rsidRPr="00F96EC4">
        <w:rPr>
          <w:rFonts w:ascii="Verdana" w:hAnsi="Verdana" w:cs="Verdana"/>
          <w:sz w:val="20"/>
        </w:rPr>
        <w:t>corrected version.</w:t>
      </w:r>
    </w:p>
    <w:p w14:paraId="550C80E0" w14:textId="77777777" w:rsidR="00260250" w:rsidRPr="00F96EC4" w:rsidRDefault="00260250" w:rsidP="00260250">
      <w:pPr>
        <w:pStyle w:val="ListParagraph"/>
        <w:numPr>
          <w:ilvl w:val="0"/>
          <w:numId w:val="28"/>
        </w:numPr>
        <w:overflowPunct/>
        <w:spacing w:after="120" w:line="360" w:lineRule="auto"/>
        <w:textAlignment w:val="auto"/>
        <w:rPr>
          <w:rFonts w:ascii="Verdana" w:hAnsi="Verdana" w:cs="Verdana"/>
          <w:sz w:val="20"/>
        </w:rPr>
      </w:pPr>
      <w:r w:rsidRPr="00F96EC4">
        <w:rPr>
          <w:rFonts w:ascii="Verdana" w:hAnsi="Verdana" w:cs="Verdana"/>
          <w:sz w:val="20"/>
        </w:rPr>
        <w:t>Removed some part numbers</w:t>
      </w:r>
      <w:r>
        <w:rPr>
          <w:rFonts w:ascii="Verdana" w:hAnsi="Verdana" w:cs="Verdana"/>
          <w:sz w:val="20"/>
        </w:rPr>
        <w:t>,</w:t>
      </w:r>
      <w:r w:rsidRPr="00F96EC4">
        <w:rPr>
          <w:rFonts w:ascii="Verdana" w:hAnsi="Verdana" w:cs="Verdana"/>
          <w:sz w:val="20"/>
        </w:rPr>
        <w:t xml:space="preserve"> where indicated</w:t>
      </w:r>
      <w:r>
        <w:rPr>
          <w:rFonts w:ascii="Verdana" w:hAnsi="Verdana" w:cs="Verdana"/>
          <w:sz w:val="20"/>
        </w:rPr>
        <w:t>,</w:t>
      </w:r>
      <w:r w:rsidRPr="00F96EC4">
        <w:rPr>
          <w:rFonts w:ascii="Verdana" w:hAnsi="Verdana" w:cs="Verdana"/>
          <w:sz w:val="20"/>
        </w:rPr>
        <w:t xml:space="preserve"> from figures.</w:t>
      </w:r>
    </w:p>
    <w:p w14:paraId="5BB8FF4B" w14:textId="77777777" w:rsidR="00260250" w:rsidRDefault="00260250" w:rsidP="00260250">
      <w:pPr>
        <w:pStyle w:val="ListParagraph"/>
        <w:numPr>
          <w:ilvl w:val="0"/>
          <w:numId w:val="28"/>
        </w:numPr>
        <w:overflowPunct/>
        <w:spacing w:after="120" w:line="360" w:lineRule="auto"/>
        <w:textAlignment w:val="auto"/>
        <w:rPr>
          <w:rFonts w:ascii="Verdana" w:hAnsi="Verdana" w:cs="Verdana"/>
          <w:sz w:val="20"/>
        </w:rPr>
      </w:pPr>
      <w:r w:rsidRPr="00F96EC4">
        <w:rPr>
          <w:rFonts w:ascii="Verdana" w:hAnsi="Verdana" w:cs="Verdana"/>
          <w:sz w:val="20"/>
        </w:rPr>
        <w:t xml:space="preserve">Corrected part numbers and footnotes in </w:t>
      </w:r>
      <w:r>
        <w:rPr>
          <w:rFonts w:ascii="Verdana" w:hAnsi="Verdana" w:cs="Verdana"/>
          <w:sz w:val="20"/>
        </w:rPr>
        <w:t xml:space="preserve">the </w:t>
      </w:r>
      <w:r w:rsidRPr="00F96EC4">
        <w:rPr>
          <w:rFonts w:ascii="Verdana" w:hAnsi="Verdana" w:cs="Verdana"/>
          <w:sz w:val="20"/>
        </w:rPr>
        <w:t xml:space="preserve">Integration Kits table. </w:t>
      </w:r>
    </w:p>
    <w:p w14:paraId="6326CBFE" w14:textId="77777777" w:rsidR="00260250" w:rsidRDefault="00260250" w:rsidP="00260250">
      <w:pPr>
        <w:pStyle w:val="ListParagraph"/>
        <w:numPr>
          <w:ilvl w:val="0"/>
          <w:numId w:val="28"/>
        </w:numPr>
        <w:overflowPunct/>
        <w:spacing w:after="120" w:line="360" w:lineRule="auto"/>
        <w:textAlignment w:val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>Fixed bad page breaks.</w:t>
      </w:r>
    </w:p>
    <w:p w14:paraId="220E46F3" w14:textId="1A413CCD" w:rsidR="00260250" w:rsidRDefault="00260250" w:rsidP="00735E84">
      <w:pPr>
        <w:pStyle w:val="ListParagraph"/>
        <w:numPr>
          <w:ilvl w:val="0"/>
          <w:numId w:val="28"/>
        </w:numPr>
        <w:overflowPunct/>
        <w:spacing w:after="120" w:line="360" w:lineRule="auto"/>
        <w:textAlignment w:val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Removed Software Versions from the Notices page. </w:t>
      </w:r>
    </w:p>
    <w:p w14:paraId="61026331" w14:textId="77777777" w:rsidR="00F26371" w:rsidRPr="0074257B" w:rsidRDefault="00F26371" w:rsidP="00F26371">
      <w:pPr>
        <w:pStyle w:val="Heading2"/>
      </w:pPr>
      <w:bookmarkStart w:id="4" w:name="_Toc162343281"/>
      <w:proofErr w:type="gramStart"/>
      <w:r>
        <w:t>Open Source</w:t>
      </w:r>
      <w:proofErr w:type="gramEnd"/>
      <w:r>
        <w:t xml:space="preserve"> Scan Results</w:t>
      </w:r>
      <w:bookmarkEnd w:id="4"/>
    </w:p>
    <w:p w14:paraId="33A435D4" w14:textId="77777777" w:rsidR="00F26371" w:rsidRDefault="00F26371" w:rsidP="00F26371">
      <w:pPr>
        <w:pStyle w:val="BodyText0"/>
      </w:pPr>
      <w:r>
        <w:t xml:space="preserve">N/A. The product does not contain </w:t>
      </w:r>
      <w:proofErr w:type="gramStart"/>
      <w:r>
        <w:t>Open Source</w:t>
      </w:r>
      <w:proofErr w:type="gramEnd"/>
      <w:r>
        <w:t xml:space="preserve"> software.</w:t>
      </w:r>
    </w:p>
    <w:p w14:paraId="3DB1D67D" w14:textId="77777777" w:rsidR="00F26371" w:rsidRDefault="00F26371" w:rsidP="00F26371">
      <w:pPr>
        <w:pStyle w:val="Heading2"/>
      </w:pPr>
      <w:bookmarkStart w:id="5" w:name="_Toc162343282"/>
      <w:r>
        <w:lastRenderedPageBreak/>
        <w:t>EPR Review</w:t>
      </w:r>
      <w:bookmarkEnd w:id="5"/>
      <w:r>
        <w:t xml:space="preserve"> </w:t>
      </w:r>
    </w:p>
    <w:p w14:paraId="6A7E5665" w14:textId="77777777" w:rsidR="00F26371" w:rsidRDefault="00F26371" w:rsidP="00F26371">
      <w:pPr>
        <w:pStyle w:val="BodyText0"/>
      </w:pPr>
      <w:r>
        <w:t>This version contains no open, unresolved A / B severity EPRs.</w:t>
      </w:r>
    </w:p>
    <w:p w14:paraId="0BC54A7E" w14:textId="77777777" w:rsidR="00F26371" w:rsidRPr="0074257B" w:rsidRDefault="00F26371" w:rsidP="00F26371">
      <w:pPr>
        <w:pStyle w:val="Heading2"/>
      </w:pPr>
      <w:bookmarkStart w:id="6" w:name="_Toc162343283"/>
      <w:r w:rsidRPr="0074257B">
        <w:t>EPR</w:t>
      </w:r>
      <w:r>
        <w:t xml:space="preserve"> </w:t>
      </w:r>
      <w:r w:rsidRPr="0074257B">
        <w:t>Fixes</w:t>
      </w:r>
      <w:bookmarkEnd w:id="6"/>
    </w:p>
    <w:p w14:paraId="2AC78989" w14:textId="77777777" w:rsidR="00F26371" w:rsidRPr="0074257B" w:rsidRDefault="00F26371" w:rsidP="00F26371">
      <w:pPr>
        <w:pStyle w:val="BodyText0"/>
        <w:spacing w:after="120"/>
      </w:pPr>
      <w:r w:rsidRPr="0074257B">
        <w:t>The following EP</w:t>
      </w:r>
      <w:r>
        <w:t>Rs were fixed in this version: NONE</w:t>
      </w:r>
    </w:p>
    <w:p w14:paraId="43F4045E" w14:textId="77777777" w:rsidR="00F26371" w:rsidRPr="0074257B" w:rsidRDefault="00F26371" w:rsidP="00F26371">
      <w:pPr>
        <w:pStyle w:val="Heading2"/>
      </w:pPr>
      <w:bookmarkStart w:id="7" w:name="_Toc162343284"/>
      <w:r w:rsidRPr="0074257B">
        <w:t>Test Recommendations</w:t>
      </w:r>
      <w:bookmarkEnd w:id="7"/>
    </w:p>
    <w:p w14:paraId="03585B73" w14:textId="77777777" w:rsidR="00F26371" w:rsidRDefault="00F26371" w:rsidP="00F26371">
      <w:pPr>
        <w:pStyle w:val="BodyText0"/>
      </w:pPr>
      <w:r>
        <w:t xml:space="preserve">An abbreviated validation session is acceptable. </w:t>
      </w:r>
    </w:p>
    <w:p w14:paraId="6FB90153" w14:textId="77777777" w:rsidR="00F26371" w:rsidRDefault="00F26371" w:rsidP="00F26371">
      <w:pPr>
        <w:pStyle w:val="Heading2"/>
      </w:pPr>
      <w:bookmarkStart w:id="8" w:name="_Toc162343285"/>
      <w:r>
        <w:t>Defect Review</w:t>
      </w:r>
      <w:bookmarkEnd w:id="8"/>
      <w:r>
        <w:t xml:space="preserve"> </w:t>
      </w:r>
    </w:p>
    <w:p w14:paraId="2774AFFC" w14:textId="77777777" w:rsidR="00F26371" w:rsidRPr="009E52D0" w:rsidRDefault="00F26371" w:rsidP="00F26371">
      <w:pPr>
        <w:pStyle w:val="BodyText0"/>
      </w:pPr>
      <w:r w:rsidRPr="009E52D0">
        <w:t>N/A.</w:t>
      </w:r>
    </w:p>
    <w:p w14:paraId="42902080" w14:textId="77777777" w:rsidR="00F26371" w:rsidRDefault="00F26371" w:rsidP="00F26371">
      <w:pPr>
        <w:pStyle w:val="Heading2"/>
      </w:pPr>
      <w:bookmarkStart w:id="9" w:name="_Toc162343286"/>
      <w:r>
        <w:t>Defects Waiting for Verification</w:t>
      </w:r>
      <w:bookmarkEnd w:id="9"/>
    </w:p>
    <w:p w14:paraId="2E3BB30E" w14:textId="77777777" w:rsidR="00F26371" w:rsidRPr="009E52D0" w:rsidRDefault="00F26371" w:rsidP="00F26371">
      <w:pPr>
        <w:pStyle w:val="BodyText0"/>
      </w:pPr>
      <w:r w:rsidRPr="009E52D0">
        <w:t>N/A</w:t>
      </w:r>
    </w:p>
    <w:p w14:paraId="4350F0C9" w14:textId="77777777" w:rsidR="00F26371" w:rsidRDefault="00F26371" w:rsidP="00F26371">
      <w:pPr>
        <w:pStyle w:val="BodyText0"/>
      </w:pPr>
    </w:p>
    <w:p w14:paraId="13321A8D" w14:textId="77777777" w:rsidR="00F26371" w:rsidRPr="0074257B" w:rsidRDefault="00F26371" w:rsidP="00F26371">
      <w:pPr>
        <w:pStyle w:val="Heading2"/>
      </w:pPr>
      <w:bookmarkStart w:id="10" w:name="_Toc162343287"/>
      <w:r w:rsidRPr="0074257B">
        <w:t>Test Recommendations</w:t>
      </w:r>
      <w:bookmarkEnd w:id="10"/>
    </w:p>
    <w:p w14:paraId="04314A4D" w14:textId="77777777" w:rsidR="00F26371" w:rsidRPr="009E52D0" w:rsidRDefault="00F26371" w:rsidP="00F26371">
      <w:pPr>
        <w:pStyle w:val="BodyText0"/>
      </w:pPr>
      <w:r>
        <w:t>N/A</w:t>
      </w:r>
    </w:p>
    <w:p w14:paraId="71FC0C7D" w14:textId="77777777" w:rsidR="00F26371" w:rsidRPr="0074257B" w:rsidRDefault="00F26371" w:rsidP="00F26371">
      <w:pPr>
        <w:pStyle w:val="Heading2"/>
      </w:pPr>
      <w:bookmarkStart w:id="11" w:name="_Toc162343288"/>
      <w:r w:rsidRPr="0074257B">
        <w:t>Known Issues or Limitations</w:t>
      </w:r>
      <w:bookmarkEnd w:id="11"/>
    </w:p>
    <w:p w14:paraId="6D78112B" w14:textId="77777777" w:rsidR="00F26371" w:rsidRPr="0074257B" w:rsidRDefault="00F26371" w:rsidP="00F26371">
      <w:pPr>
        <w:pStyle w:val="BodyText0"/>
        <w:rPr>
          <w:color w:val="0000FF"/>
        </w:rPr>
      </w:pPr>
      <w:r>
        <w:t>N/A</w:t>
      </w:r>
    </w:p>
    <w:p w14:paraId="32377EE8" w14:textId="77777777" w:rsidR="00F26371" w:rsidRPr="0074257B" w:rsidRDefault="00F26371" w:rsidP="00F26371">
      <w:pPr>
        <w:pStyle w:val="Heading2"/>
      </w:pPr>
      <w:bookmarkStart w:id="12" w:name="_Toc162343289"/>
      <w:r w:rsidRPr="0074257B">
        <w:t>Notes</w:t>
      </w:r>
      <w:bookmarkEnd w:id="12"/>
    </w:p>
    <w:p w14:paraId="160C4D7F" w14:textId="77777777" w:rsidR="00F26371" w:rsidRDefault="00F26371" w:rsidP="00F26371">
      <w:pPr>
        <w:pStyle w:val="BodyText0"/>
        <w:rPr>
          <w:color w:val="0000FF"/>
        </w:rPr>
      </w:pPr>
      <w:r>
        <w:t>N/A</w:t>
      </w:r>
    </w:p>
    <w:p w14:paraId="3F7DCBBF" w14:textId="77777777" w:rsidR="00F26371" w:rsidRPr="00F26371" w:rsidRDefault="00F26371" w:rsidP="00F26371">
      <w:pPr>
        <w:overflowPunct/>
        <w:spacing w:after="120" w:line="360" w:lineRule="auto"/>
        <w:textAlignment w:val="auto"/>
        <w:rPr>
          <w:rFonts w:ascii="Verdana" w:hAnsi="Verdana" w:cs="Verdana"/>
          <w:sz w:val="20"/>
        </w:rPr>
      </w:pPr>
    </w:p>
    <w:p w14:paraId="5DB1CC76" w14:textId="2A0268DE" w:rsidR="00C10FBC" w:rsidRDefault="00C10FBC" w:rsidP="00C10FBC">
      <w:pPr>
        <w:pStyle w:val="Heading1"/>
        <w:pageBreakBefore/>
        <w:tabs>
          <w:tab w:val="right" w:pos="9936"/>
        </w:tabs>
        <w:rPr>
          <w:color w:val="0000FF"/>
        </w:rPr>
      </w:pPr>
      <w:bookmarkStart w:id="13" w:name="_Toc160790618"/>
      <w:bookmarkStart w:id="14" w:name="_Toc162343290"/>
      <w:r>
        <w:lastRenderedPageBreak/>
        <w:t>Version 1</w:t>
      </w:r>
      <w:bookmarkEnd w:id="13"/>
      <w:r w:rsidR="00ED420D">
        <w:t>D</w:t>
      </w:r>
      <w:bookmarkEnd w:id="14"/>
    </w:p>
    <w:tbl>
      <w:tblPr>
        <w:tblW w:w="0" w:type="auto"/>
        <w:tblInd w:w="11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00" w:firstRow="0" w:lastRow="0" w:firstColumn="0" w:lastColumn="0" w:noHBand="0" w:noVBand="0"/>
      </w:tblPr>
      <w:tblGrid>
        <w:gridCol w:w="2498"/>
        <w:gridCol w:w="7313"/>
      </w:tblGrid>
      <w:tr w:rsidR="00C10FBC" w:rsidRPr="003A2EC4" w14:paraId="070055C8" w14:textId="77777777" w:rsidTr="00E47344">
        <w:trPr>
          <w:cantSplit/>
        </w:trPr>
        <w:tc>
          <w:tcPr>
            <w:tcW w:w="9811" w:type="dxa"/>
            <w:gridSpan w:val="2"/>
            <w:shd w:val="clear" w:color="auto" w:fill="F2F2F2"/>
          </w:tcPr>
          <w:p w14:paraId="08FDADC7" w14:textId="77777777" w:rsidR="00C10FBC" w:rsidRPr="003A2EC4" w:rsidRDefault="00C10FBC" w:rsidP="00E47344">
            <w:pPr>
              <w:pStyle w:val="BodyText0"/>
              <w:spacing w:before="60" w:after="60"/>
              <w:jc w:val="center"/>
              <w:rPr>
                <w:b/>
              </w:rPr>
            </w:pPr>
            <w:r w:rsidRPr="003A2EC4">
              <w:rPr>
                <w:b/>
              </w:rPr>
              <w:t>Engineering Release Information</w:t>
            </w:r>
          </w:p>
        </w:tc>
      </w:tr>
      <w:tr w:rsidR="00C10FBC" w:rsidRPr="003A2EC4" w14:paraId="0FD2651E" w14:textId="77777777" w:rsidTr="00E47344">
        <w:tc>
          <w:tcPr>
            <w:tcW w:w="2498" w:type="dxa"/>
          </w:tcPr>
          <w:p w14:paraId="32E78CC2" w14:textId="77777777" w:rsidR="00C10FBC" w:rsidRPr="003A2EC4" w:rsidRDefault="00C10FBC" w:rsidP="00E47344">
            <w:pPr>
              <w:pStyle w:val="BodyText0"/>
              <w:spacing w:before="60" w:after="60"/>
              <w:jc w:val="right"/>
            </w:pPr>
            <w:r w:rsidRPr="003A2EC4">
              <w:t>Date:</w:t>
            </w:r>
          </w:p>
        </w:tc>
        <w:tc>
          <w:tcPr>
            <w:tcW w:w="7313" w:type="dxa"/>
          </w:tcPr>
          <w:p w14:paraId="780FC3AB" w14:textId="7643F724" w:rsidR="00C10FBC" w:rsidRPr="003A2EC4" w:rsidRDefault="00C10FBC" w:rsidP="00E47344">
            <w:pPr>
              <w:pStyle w:val="BodyText0"/>
              <w:spacing w:before="60" w:after="60"/>
            </w:pPr>
            <w:r>
              <w:t>03/08/24</w:t>
            </w:r>
          </w:p>
        </w:tc>
      </w:tr>
      <w:tr w:rsidR="00C10FBC" w:rsidRPr="003A2EC4" w14:paraId="2E7B46F3" w14:textId="77777777" w:rsidTr="00E47344">
        <w:tc>
          <w:tcPr>
            <w:tcW w:w="2498" w:type="dxa"/>
          </w:tcPr>
          <w:p w14:paraId="157DFC41" w14:textId="77777777" w:rsidR="00C10FBC" w:rsidRPr="003A2EC4" w:rsidRDefault="00C10FBC" w:rsidP="00E47344">
            <w:pPr>
              <w:pStyle w:val="BodyText0"/>
              <w:spacing w:before="60" w:after="60"/>
              <w:jc w:val="right"/>
            </w:pPr>
            <w:r w:rsidRPr="003A2EC4">
              <w:t>Releasing Engineer:</w:t>
            </w:r>
          </w:p>
        </w:tc>
        <w:tc>
          <w:tcPr>
            <w:tcW w:w="7313" w:type="dxa"/>
          </w:tcPr>
          <w:p w14:paraId="1D43009D" w14:textId="77777777" w:rsidR="00C10FBC" w:rsidRPr="003A2EC4" w:rsidRDefault="00C10FBC" w:rsidP="00E47344">
            <w:pPr>
              <w:pStyle w:val="BodyText0"/>
              <w:spacing w:before="60" w:after="60"/>
            </w:pPr>
            <w:r>
              <w:t>Steve Arrants</w:t>
            </w:r>
          </w:p>
        </w:tc>
      </w:tr>
      <w:tr w:rsidR="00C10FBC" w:rsidRPr="003A2EC4" w14:paraId="05C0B9D2" w14:textId="77777777" w:rsidTr="00E47344">
        <w:tc>
          <w:tcPr>
            <w:tcW w:w="2498" w:type="dxa"/>
          </w:tcPr>
          <w:p w14:paraId="4A5DAFCB" w14:textId="77777777" w:rsidR="00C10FBC" w:rsidRPr="005276BB" w:rsidRDefault="00C10FBC" w:rsidP="00E47344">
            <w:pPr>
              <w:pStyle w:val="BodyText0"/>
              <w:spacing w:before="60" w:after="60"/>
              <w:jc w:val="right"/>
            </w:pPr>
            <w:r>
              <w:t>Revision</w:t>
            </w:r>
            <w:r w:rsidRPr="005276BB">
              <w:t>:</w:t>
            </w:r>
          </w:p>
        </w:tc>
        <w:tc>
          <w:tcPr>
            <w:tcW w:w="7313" w:type="dxa"/>
          </w:tcPr>
          <w:p w14:paraId="072DDE95" w14:textId="2C7C0C8B" w:rsidR="00C10FBC" w:rsidRPr="00BB4476" w:rsidRDefault="00C10FBC" w:rsidP="00E47344">
            <w:pPr>
              <w:pStyle w:val="BodyText0"/>
              <w:spacing w:before="60" w:after="60"/>
            </w:pPr>
            <w:r>
              <w:t>1</w:t>
            </w:r>
            <w:r w:rsidR="00ED420D">
              <w:t>D</w:t>
            </w:r>
          </w:p>
        </w:tc>
      </w:tr>
      <w:tr w:rsidR="00C10FBC" w:rsidRPr="003A2EC4" w14:paraId="6EE9C8AD" w14:textId="77777777" w:rsidTr="00E47344">
        <w:tc>
          <w:tcPr>
            <w:tcW w:w="2498" w:type="dxa"/>
          </w:tcPr>
          <w:p w14:paraId="4DA56FE6" w14:textId="77777777" w:rsidR="00C10FBC" w:rsidRPr="003A2EC4" w:rsidRDefault="00C10FBC" w:rsidP="00E47344">
            <w:pPr>
              <w:pStyle w:val="BodyText0"/>
              <w:spacing w:before="60" w:after="60"/>
              <w:jc w:val="right"/>
            </w:pPr>
            <w:r w:rsidRPr="003A2EC4">
              <w:t>Build File ID:</w:t>
            </w:r>
          </w:p>
        </w:tc>
        <w:tc>
          <w:tcPr>
            <w:tcW w:w="7313" w:type="dxa"/>
          </w:tcPr>
          <w:p w14:paraId="5EC2B6C0" w14:textId="77777777" w:rsidR="00C10FBC" w:rsidRPr="00FD44D3" w:rsidRDefault="00C10FBC" w:rsidP="00E47344">
            <w:pPr>
              <w:pStyle w:val="BodyText0"/>
              <w:spacing w:before="60" w:after="60"/>
            </w:pPr>
            <w:r w:rsidRPr="00FD44D3">
              <w:t>N/A</w:t>
            </w:r>
          </w:p>
        </w:tc>
      </w:tr>
      <w:tr w:rsidR="00C10FBC" w:rsidRPr="003A2EC4" w14:paraId="5C75054C" w14:textId="77777777" w:rsidTr="00E47344">
        <w:tc>
          <w:tcPr>
            <w:tcW w:w="2498" w:type="dxa"/>
          </w:tcPr>
          <w:p w14:paraId="19C48864" w14:textId="77777777" w:rsidR="00C10FBC" w:rsidRPr="003A2EC4" w:rsidRDefault="00C10FBC" w:rsidP="00E47344">
            <w:pPr>
              <w:pStyle w:val="BodyText0"/>
              <w:spacing w:before="60" w:after="60"/>
              <w:jc w:val="right"/>
            </w:pPr>
            <w:r>
              <w:t>SparkFlow Project:</w:t>
            </w:r>
          </w:p>
        </w:tc>
        <w:tc>
          <w:tcPr>
            <w:tcW w:w="7313" w:type="dxa"/>
          </w:tcPr>
          <w:p w14:paraId="23B11B67" w14:textId="77777777" w:rsidR="00C10FBC" w:rsidRPr="003A2EC4" w:rsidRDefault="00C10FBC" w:rsidP="00E47344">
            <w:pPr>
              <w:pStyle w:val="BodyText0"/>
              <w:spacing w:before="60" w:after="60"/>
            </w:pPr>
            <w:r w:rsidRPr="00FD44D3">
              <w:t>N/A</w:t>
            </w:r>
          </w:p>
        </w:tc>
      </w:tr>
      <w:tr w:rsidR="00C10FBC" w:rsidRPr="003A2EC4" w14:paraId="73650196" w14:textId="77777777" w:rsidTr="00E47344">
        <w:tc>
          <w:tcPr>
            <w:tcW w:w="2498" w:type="dxa"/>
          </w:tcPr>
          <w:p w14:paraId="10592E5F" w14:textId="77777777" w:rsidR="00C10FBC" w:rsidRPr="003A2EC4" w:rsidRDefault="00C10FBC" w:rsidP="00E47344">
            <w:pPr>
              <w:pStyle w:val="BodyText0"/>
              <w:spacing w:before="60" w:after="60"/>
              <w:jc w:val="right"/>
            </w:pPr>
            <w:r>
              <w:t>Project Archive Name</w:t>
            </w:r>
            <w:r w:rsidRPr="003A2EC4">
              <w:t>:</w:t>
            </w:r>
          </w:p>
        </w:tc>
        <w:tc>
          <w:tcPr>
            <w:tcW w:w="7313" w:type="dxa"/>
          </w:tcPr>
          <w:p w14:paraId="4854AC5B" w14:textId="77777777" w:rsidR="00C10FBC" w:rsidRPr="003A2EC4" w:rsidRDefault="00C10FBC" w:rsidP="00E47344">
            <w:pPr>
              <w:pStyle w:val="BodyText0"/>
              <w:spacing w:before="60" w:after="60"/>
            </w:pPr>
            <w:r w:rsidRPr="00FD44D3">
              <w:t>N/A</w:t>
            </w:r>
          </w:p>
        </w:tc>
      </w:tr>
      <w:tr w:rsidR="00C10FBC" w:rsidRPr="003A2EC4" w14:paraId="65C5DF5A" w14:textId="77777777" w:rsidTr="00E47344">
        <w:tc>
          <w:tcPr>
            <w:tcW w:w="2498" w:type="dxa"/>
          </w:tcPr>
          <w:p w14:paraId="04FAD23B" w14:textId="77777777" w:rsidR="00C10FBC" w:rsidRPr="003A2EC4" w:rsidRDefault="00C10FBC" w:rsidP="00E47344">
            <w:pPr>
              <w:pStyle w:val="BodyText0"/>
              <w:spacing w:before="60" w:after="60"/>
              <w:jc w:val="right"/>
            </w:pPr>
            <w:r w:rsidRPr="003A2EC4">
              <w:t>Archive Location:</w:t>
            </w:r>
          </w:p>
        </w:tc>
        <w:tc>
          <w:tcPr>
            <w:tcW w:w="7313" w:type="dxa"/>
          </w:tcPr>
          <w:p w14:paraId="255FC2EE" w14:textId="77777777" w:rsidR="00C10FBC" w:rsidRPr="003A2EC4" w:rsidRDefault="00C10FBC" w:rsidP="00E47344">
            <w:pPr>
              <w:pStyle w:val="BodyText0"/>
              <w:spacing w:before="60" w:after="60"/>
            </w:pPr>
            <w:r w:rsidRPr="00FD44D3">
              <w:t>N/A</w:t>
            </w:r>
          </w:p>
        </w:tc>
      </w:tr>
      <w:tr w:rsidR="00C10FBC" w:rsidRPr="003A2EC4" w14:paraId="6510F75C" w14:textId="77777777" w:rsidTr="00E47344">
        <w:tc>
          <w:tcPr>
            <w:tcW w:w="2498" w:type="dxa"/>
          </w:tcPr>
          <w:p w14:paraId="7316770E" w14:textId="77777777" w:rsidR="00C10FBC" w:rsidRPr="003A2EC4" w:rsidRDefault="00C10FBC" w:rsidP="00E47344">
            <w:pPr>
              <w:pStyle w:val="BodyText0"/>
              <w:spacing w:before="60" w:after="60"/>
              <w:jc w:val="right"/>
            </w:pPr>
            <w:r w:rsidRPr="003A2EC4">
              <w:t>Release Level:</w:t>
            </w:r>
          </w:p>
        </w:tc>
        <w:tc>
          <w:tcPr>
            <w:tcW w:w="7313" w:type="dxa"/>
          </w:tcPr>
          <w:p w14:paraId="3FE23B7D" w14:textId="77777777" w:rsidR="00C10FBC" w:rsidRPr="003A2EC4" w:rsidRDefault="00C10FBC" w:rsidP="00E47344">
            <w:pPr>
              <w:pStyle w:val="BodyText0"/>
              <w:spacing w:before="60" w:after="60"/>
            </w:pPr>
            <w:r w:rsidRPr="007D5DC0">
              <w:rPr>
                <w:b/>
              </w:rPr>
              <w:t>Level II</w:t>
            </w:r>
            <w:r w:rsidRPr="003A2EC4">
              <w:t xml:space="preserve"> (unvalidated)</w:t>
            </w:r>
          </w:p>
        </w:tc>
      </w:tr>
    </w:tbl>
    <w:p w14:paraId="56EE732A" w14:textId="77777777" w:rsidR="00C10FBC" w:rsidRPr="009E4CD3" w:rsidRDefault="00C10FBC" w:rsidP="00C10FBC">
      <w:pPr>
        <w:pStyle w:val="BodyText0"/>
        <w:spacing w:before="0"/>
      </w:pPr>
    </w:p>
    <w:tbl>
      <w:tblPr>
        <w:tblW w:w="9893" w:type="dxa"/>
        <w:tblInd w:w="11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2513"/>
        <w:gridCol w:w="6120"/>
        <w:gridCol w:w="1260"/>
      </w:tblGrid>
      <w:tr w:rsidR="00C10FBC" w:rsidRPr="003A2EC4" w14:paraId="644E6DF9" w14:textId="77777777" w:rsidTr="00E47344">
        <w:trPr>
          <w:cantSplit/>
        </w:trPr>
        <w:tc>
          <w:tcPr>
            <w:tcW w:w="9893" w:type="dxa"/>
            <w:gridSpan w:val="3"/>
            <w:shd w:val="clear" w:color="auto" w:fill="F2F2F2"/>
          </w:tcPr>
          <w:p w14:paraId="14C4FDEF" w14:textId="77777777" w:rsidR="00C10FBC" w:rsidRPr="003A2EC4" w:rsidRDefault="00C10FBC" w:rsidP="00E47344">
            <w:pPr>
              <w:pStyle w:val="BodyText0"/>
              <w:spacing w:before="60" w:after="60"/>
              <w:jc w:val="center"/>
              <w:rPr>
                <w:b/>
              </w:rPr>
            </w:pPr>
            <w:r w:rsidRPr="003A2EC4">
              <w:rPr>
                <w:b/>
              </w:rPr>
              <w:t>Supporting Documentation</w:t>
            </w:r>
          </w:p>
        </w:tc>
      </w:tr>
      <w:tr w:rsidR="00C10FBC" w:rsidRPr="003A2EC4" w14:paraId="561D17F5" w14:textId="77777777" w:rsidTr="00E47344">
        <w:tc>
          <w:tcPr>
            <w:tcW w:w="2513" w:type="dxa"/>
            <w:shd w:val="clear" w:color="auto" w:fill="F2F2F2"/>
          </w:tcPr>
          <w:p w14:paraId="2FDDD37B" w14:textId="77777777" w:rsidR="00C10FBC" w:rsidRPr="003A2EC4" w:rsidRDefault="00C10FBC" w:rsidP="00E47344">
            <w:pPr>
              <w:pStyle w:val="BodyText0"/>
              <w:spacing w:before="60" w:after="60"/>
              <w:jc w:val="center"/>
              <w:rPr>
                <w:b/>
              </w:rPr>
            </w:pPr>
            <w:r w:rsidRPr="003A2EC4">
              <w:rPr>
                <w:b/>
              </w:rPr>
              <w:t>Document Number</w:t>
            </w:r>
          </w:p>
        </w:tc>
        <w:tc>
          <w:tcPr>
            <w:tcW w:w="6120" w:type="dxa"/>
            <w:shd w:val="clear" w:color="auto" w:fill="F2F2F2"/>
          </w:tcPr>
          <w:p w14:paraId="6C06F058" w14:textId="77777777" w:rsidR="00C10FBC" w:rsidRPr="003A2EC4" w:rsidRDefault="00C10FBC" w:rsidP="00E47344">
            <w:pPr>
              <w:pStyle w:val="BodyText0"/>
              <w:spacing w:before="60" w:after="60"/>
              <w:jc w:val="center"/>
              <w:rPr>
                <w:b/>
              </w:rPr>
            </w:pPr>
            <w:r w:rsidRPr="003A2EC4">
              <w:rPr>
                <w:b/>
              </w:rPr>
              <w:t>Document Title</w:t>
            </w:r>
          </w:p>
        </w:tc>
        <w:tc>
          <w:tcPr>
            <w:tcW w:w="1260" w:type="dxa"/>
            <w:shd w:val="clear" w:color="auto" w:fill="F2F2F2"/>
          </w:tcPr>
          <w:p w14:paraId="613F57ED" w14:textId="77777777" w:rsidR="00C10FBC" w:rsidRPr="003A2EC4" w:rsidRDefault="00C10FBC" w:rsidP="00E47344">
            <w:pPr>
              <w:pStyle w:val="BodyText0"/>
              <w:spacing w:before="60" w:after="60"/>
              <w:jc w:val="center"/>
              <w:rPr>
                <w:b/>
              </w:rPr>
            </w:pPr>
            <w:r w:rsidRPr="003A2EC4">
              <w:rPr>
                <w:b/>
              </w:rPr>
              <w:t>Revision</w:t>
            </w:r>
            <w:r>
              <w:rPr>
                <w:b/>
              </w:rPr>
              <w:t>*</w:t>
            </w:r>
          </w:p>
        </w:tc>
      </w:tr>
      <w:tr w:rsidR="00C10FBC" w:rsidRPr="00BB4476" w14:paraId="64406566" w14:textId="77777777" w:rsidTr="00E47344">
        <w:tc>
          <w:tcPr>
            <w:tcW w:w="2513" w:type="dxa"/>
          </w:tcPr>
          <w:p w14:paraId="352CEB52" w14:textId="77777777" w:rsidR="00C10FBC" w:rsidRPr="00BB4476" w:rsidRDefault="00C10FBC" w:rsidP="00E47344">
            <w:pPr>
              <w:pStyle w:val="BodyText0"/>
              <w:spacing w:before="60" w:after="60"/>
              <w:rPr>
                <w:sz w:val="22"/>
                <w:szCs w:val="22"/>
              </w:rPr>
            </w:pPr>
            <w:r>
              <w:rPr>
                <w:rStyle w:val="cf01"/>
              </w:rPr>
              <w:t>7770000</w:t>
            </w:r>
            <w:r w:rsidRPr="00BB4476">
              <w:rPr>
                <w:sz w:val="22"/>
                <w:szCs w:val="22"/>
              </w:rPr>
              <w:t>-SP</w:t>
            </w:r>
          </w:p>
        </w:tc>
        <w:tc>
          <w:tcPr>
            <w:tcW w:w="6120" w:type="dxa"/>
          </w:tcPr>
          <w:p w14:paraId="174C700C" w14:textId="77777777" w:rsidR="00C10FBC" w:rsidRPr="00BB4476" w:rsidRDefault="00C10FBC" w:rsidP="00E47344">
            <w:pPr>
              <w:pStyle w:val="BodyText0"/>
              <w:spacing w:before="60" w:after="60"/>
              <w:rPr>
                <w:sz w:val="22"/>
                <w:szCs w:val="22"/>
              </w:rPr>
            </w:pPr>
            <w:r w:rsidRPr="00067BAB">
              <w:rPr>
                <w:sz w:val="22"/>
                <w:szCs w:val="22"/>
              </w:rPr>
              <w:t>Product Specification for IQOQPQ Procedures</w:t>
            </w:r>
          </w:p>
        </w:tc>
        <w:tc>
          <w:tcPr>
            <w:tcW w:w="1260" w:type="dxa"/>
          </w:tcPr>
          <w:p w14:paraId="6A734C3B" w14:textId="77777777" w:rsidR="00C10FBC" w:rsidRPr="00BB4476" w:rsidRDefault="00C10FBC" w:rsidP="00E47344">
            <w:pPr>
              <w:pStyle w:val="BodyText0"/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</w:t>
            </w:r>
          </w:p>
        </w:tc>
      </w:tr>
      <w:tr w:rsidR="00C10FBC" w:rsidRPr="00BB4476" w14:paraId="09F973AB" w14:textId="77777777" w:rsidTr="00E47344">
        <w:tc>
          <w:tcPr>
            <w:tcW w:w="2513" w:type="dxa"/>
          </w:tcPr>
          <w:p w14:paraId="157EDE76" w14:textId="77777777" w:rsidR="00C10FBC" w:rsidRPr="00BB4476" w:rsidRDefault="00C10FBC" w:rsidP="00E47344">
            <w:pPr>
              <w:pStyle w:val="BodyText0"/>
              <w:spacing w:before="60" w:after="60"/>
              <w:rPr>
                <w:sz w:val="22"/>
                <w:szCs w:val="22"/>
              </w:rPr>
            </w:pPr>
            <w:r w:rsidRPr="00BB4476">
              <w:rPr>
                <w:sz w:val="22"/>
                <w:szCs w:val="22"/>
              </w:rPr>
              <w:t>XXXXXXX-RR</w:t>
            </w:r>
          </w:p>
        </w:tc>
        <w:tc>
          <w:tcPr>
            <w:tcW w:w="6120" w:type="dxa"/>
          </w:tcPr>
          <w:p w14:paraId="3F2917A1" w14:textId="77777777" w:rsidR="00C10FBC" w:rsidRPr="00BB4476" w:rsidRDefault="00C10FBC" w:rsidP="00E47344">
            <w:pPr>
              <w:pStyle w:val="BodyText0"/>
              <w:spacing w:before="60" w:after="60"/>
              <w:rPr>
                <w:sz w:val="22"/>
                <w:szCs w:val="22"/>
              </w:rPr>
            </w:pPr>
            <w:r w:rsidRPr="00BB4476">
              <w:rPr>
                <w:sz w:val="22"/>
                <w:szCs w:val="22"/>
              </w:rPr>
              <w:t>Product Risk Management Report</w:t>
            </w:r>
          </w:p>
        </w:tc>
        <w:tc>
          <w:tcPr>
            <w:tcW w:w="1260" w:type="dxa"/>
          </w:tcPr>
          <w:p w14:paraId="267C4F43" w14:textId="77777777" w:rsidR="00C10FBC" w:rsidRPr="00FD44D3" w:rsidRDefault="00C10FBC" w:rsidP="00E47344">
            <w:pPr>
              <w:pStyle w:val="BodyText0"/>
              <w:spacing w:before="60" w:after="60"/>
            </w:pPr>
            <w:r w:rsidRPr="00FD44D3">
              <w:t>N/A</w:t>
            </w:r>
          </w:p>
        </w:tc>
      </w:tr>
      <w:tr w:rsidR="00C10FBC" w:rsidRPr="00BB4476" w14:paraId="37DD7880" w14:textId="77777777" w:rsidTr="00E47344">
        <w:tc>
          <w:tcPr>
            <w:tcW w:w="2513" w:type="dxa"/>
          </w:tcPr>
          <w:p w14:paraId="41D70EAF" w14:textId="77777777" w:rsidR="00C10FBC" w:rsidRPr="00BB4476" w:rsidRDefault="00C10FBC" w:rsidP="00E47344">
            <w:pPr>
              <w:pStyle w:val="BodyText0"/>
              <w:spacing w:before="60" w:after="60"/>
              <w:rPr>
                <w:sz w:val="22"/>
                <w:szCs w:val="22"/>
              </w:rPr>
            </w:pPr>
            <w:r w:rsidRPr="00BB4476">
              <w:rPr>
                <w:sz w:val="22"/>
                <w:szCs w:val="22"/>
              </w:rPr>
              <w:t>XXXXXXX-RRW</w:t>
            </w:r>
          </w:p>
        </w:tc>
        <w:tc>
          <w:tcPr>
            <w:tcW w:w="6120" w:type="dxa"/>
          </w:tcPr>
          <w:p w14:paraId="725B25D0" w14:textId="77777777" w:rsidR="00C10FBC" w:rsidRPr="00BB4476" w:rsidRDefault="00C10FBC" w:rsidP="00E47344">
            <w:pPr>
              <w:pStyle w:val="BodyText0"/>
              <w:spacing w:before="60" w:after="60"/>
              <w:rPr>
                <w:sz w:val="22"/>
                <w:szCs w:val="22"/>
              </w:rPr>
            </w:pPr>
            <w:r w:rsidRPr="00BB4476">
              <w:rPr>
                <w:sz w:val="22"/>
                <w:szCs w:val="22"/>
              </w:rPr>
              <w:t>Risk Analysis Excel Worksheet</w:t>
            </w:r>
          </w:p>
        </w:tc>
        <w:tc>
          <w:tcPr>
            <w:tcW w:w="1260" w:type="dxa"/>
          </w:tcPr>
          <w:p w14:paraId="2DC69F64" w14:textId="77777777" w:rsidR="00C10FBC" w:rsidRPr="00BB4476" w:rsidRDefault="00C10FBC" w:rsidP="00E47344">
            <w:pPr>
              <w:pStyle w:val="BodyText0"/>
              <w:spacing w:before="60" w:after="60"/>
              <w:rPr>
                <w:sz w:val="22"/>
                <w:szCs w:val="22"/>
              </w:rPr>
            </w:pPr>
            <w:r w:rsidRPr="00FD44D3">
              <w:t>N/A</w:t>
            </w:r>
          </w:p>
        </w:tc>
      </w:tr>
      <w:tr w:rsidR="00C10FBC" w:rsidRPr="00BB4476" w14:paraId="5DCFDAEB" w14:textId="77777777" w:rsidTr="00E47344">
        <w:tc>
          <w:tcPr>
            <w:tcW w:w="2513" w:type="dxa"/>
          </w:tcPr>
          <w:p w14:paraId="466490AE" w14:textId="77777777" w:rsidR="00C10FBC" w:rsidRPr="00BB4476" w:rsidRDefault="00C10FBC" w:rsidP="00E47344">
            <w:pPr>
              <w:pStyle w:val="BodyText0"/>
              <w:spacing w:before="60" w:after="60"/>
              <w:rPr>
                <w:sz w:val="22"/>
                <w:szCs w:val="22"/>
              </w:rPr>
            </w:pPr>
            <w:r w:rsidRPr="00BB4476">
              <w:rPr>
                <w:sz w:val="22"/>
                <w:szCs w:val="22"/>
              </w:rPr>
              <w:t>XXXXXXX-BP</w:t>
            </w:r>
          </w:p>
        </w:tc>
        <w:tc>
          <w:tcPr>
            <w:tcW w:w="6120" w:type="dxa"/>
          </w:tcPr>
          <w:p w14:paraId="1B0F364F" w14:textId="77777777" w:rsidR="00C10FBC" w:rsidRPr="00BB4476" w:rsidRDefault="00C10FBC" w:rsidP="00E47344">
            <w:pPr>
              <w:pStyle w:val="BodyText0"/>
              <w:spacing w:before="60" w:after="60"/>
              <w:rPr>
                <w:sz w:val="22"/>
                <w:szCs w:val="22"/>
              </w:rPr>
            </w:pPr>
            <w:r w:rsidRPr="00BB4476">
              <w:rPr>
                <w:sz w:val="22"/>
                <w:szCs w:val="22"/>
              </w:rPr>
              <w:t>Build Procedure</w:t>
            </w:r>
          </w:p>
        </w:tc>
        <w:tc>
          <w:tcPr>
            <w:tcW w:w="1260" w:type="dxa"/>
          </w:tcPr>
          <w:p w14:paraId="31A33909" w14:textId="77777777" w:rsidR="00C10FBC" w:rsidRPr="00BB4476" w:rsidRDefault="00C10FBC" w:rsidP="00E47344">
            <w:pPr>
              <w:pStyle w:val="BodyText0"/>
              <w:spacing w:before="60" w:after="60"/>
              <w:rPr>
                <w:sz w:val="22"/>
                <w:szCs w:val="22"/>
              </w:rPr>
            </w:pPr>
            <w:r w:rsidRPr="00FD44D3">
              <w:t>N/A</w:t>
            </w:r>
          </w:p>
        </w:tc>
      </w:tr>
      <w:tr w:rsidR="00C10FBC" w:rsidRPr="00BB4476" w14:paraId="0060009E" w14:textId="77777777" w:rsidTr="00E47344">
        <w:tc>
          <w:tcPr>
            <w:tcW w:w="2513" w:type="dxa"/>
          </w:tcPr>
          <w:p w14:paraId="0A0E629C" w14:textId="77777777" w:rsidR="00C10FBC" w:rsidRPr="00BB4476" w:rsidRDefault="00C10FBC" w:rsidP="00E47344">
            <w:pPr>
              <w:pStyle w:val="BodyText0"/>
              <w:spacing w:before="60" w:after="60"/>
              <w:rPr>
                <w:sz w:val="22"/>
                <w:szCs w:val="22"/>
              </w:rPr>
            </w:pPr>
            <w:r w:rsidRPr="00BB4476">
              <w:rPr>
                <w:sz w:val="22"/>
                <w:szCs w:val="22"/>
              </w:rPr>
              <w:t>XXXXXXX-SDP</w:t>
            </w:r>
          </w:p>
        </w:tc>
        <w:tc>
          <w:tcPr>
            <w:tcW w:w="6120" w:type="dxa"/>
          </w:tcPr>
          <w:p w14:paraId="64E9AA19" w14:textId="77777777" w:rsidR="00C10FBC" w:rsidRPr="00BB4476" w:rsidRDefault="00C10FBC" w:rsidP="00E47344">
            <w:pPr>
              <w:pStyle w:val="BodyText0"/>
              <w:spacing w:before="60" w:after="60"/>
              <w:rPr>
                <w:sz w:val="22"/>
                <w:szCs w:val="22"/>
              </w:rPr>
            </w:pPr>
            <w:r w:rsidRPr="00BB4476">
              <w:rPr>
                <w:sz w:val="22"/>
                <w:szCs w:val="22"/>
              </w:rPr>
              <w:t>Software Development Plan</w:t>
            </w:r>
          </w:p>
        </w:tc>
        <w:tc>
          <w:tcPr>
            <w:tcW w:w="1260" w:type="dxa"/>
          </w:tcPr>
          <w:p w14:paraId="732F8075" w14:textId="77777777" w:rsidR="00C10FBC" w:rsidRPr="00BB4476" w:rsidRDefault="00C10FBC" w:rsidP="00E47344">
            <w:pPr>
              <w:pStyle w:val="BodyText0"/>
              <w:spacing w:before="60" w:after="60"/>
              <w:rPr>
                <w:sz w:val="22"/>
                <w:szCs w:val="22"/>
              </w:rPr>
            </w:pPr>
            <w:r w:rsidRPr="00FD44D3">
              <w:t>N/A</w:t>
            </w:r>
          </w:p>
        </w:tc>
      </w:tr>
    </w:tbl>
    <w:p w14:paraId="7E046777" w14:textId="77777777" w:rsidR="00C10FBC" w:rsidRPr="008437F6" w:rsidRDefault="00C10FBC" w:rsidP="00C10FBC">
      <w:pPr>
        <w:pStyle w:val="BodyText0"/>
        <w:ind w:left="720"/>
      </w:pPr>
      <w:r w:rsidRPr="0041678A">
        <w:rPr>
          <w:i/>
        </w:rPr>
        <w:t xml:space="preserve">* Enter N/A if the document type is not required for </w:t>
      </w:r>
      <w:r>
        <w:rPr>
          <w:i/>
        </w:rPr>
        <w:t>this release</w:t>
      </w:r>
      <w:r w:rsidRPr="0041678A">
        <w:rPr>
          <w:i/>
        </w:rPr>
        <w:t>; consult the Engineering Project Manager.</w:t>
      </w:r>
    </w:p>
    <w:p w14:paraId="5CFFA093" w14:textId="77777777" w:rsidR="00735E84" w:rsidRPr="0074257B" w:rsidRDefault="00735E84" w:rsidP="00735E84">
      <w:pPr>
        <w:pStyle w:val="Heading2"/>
      </w:pPr>
      <w:bookmarkStart w:id="15" w:name="_Toc160794361"/>
      <w:bookmarkStart w:id="16" w:name="_Toc162343291"/>
      <w:r w:rsidRPr="0074257B">
        <w:t>Changes Introduced</w:t>
      </w:r>
      <w:bookmarkEnd w:id="15"/>
      <w:bookmarkEnd w:id="16"/>
    </w:p>
    <w:p w14:paraId="55C00609" w14:textId="77777777" w:rsidR="00735E84" w:rsidRPr="00FA39E2" w:rsidRDefault="00735E84" w:rsidP="00735E84">
      <w:pPr>
        <w:pStyle w:val="ListParagraph"/>
        <w:numPr>
          <w:ilvl w:val="0"/>
          <w:numId w:val="26"/>
        </w:numPr>
        <w:overflowPunct/>
        <w:spacing w:after="120"/>
        <w:contextualSpacing w:val="0"/>
        <w:textAlignment w:val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>Added support for a new Cytation C10 isolation table</w:t>
      </w:r>
      <w:r w:rsidRPr="00FA39E2">
        <w:rPr>
          <w:rFonts w:ascii="Verdana" w:hAnsi="Verdana" w:cs="Verdana"/>
          <w:sz w:val="20"/>
        </w:rPr>
        <w:t xml:space="preserve">. </w:t>
      </w:r>
    </w:p>
    <w:p w14:paraId="42B470EB" w14:textId="77777777" w:rsidR="00735E84" w:rsidRDefault="00735E84" w:rsidP="00735E84">
      <w:pPr>
        <w:pStyle w:val="ListParagraph"/>
        <w:numPr>
          <w:ilvl w:val="0"/>
          <w:numId w:val="26"/>
        </w:numPr>
        <w:overflowPunct/>
        <w:spacing w:after="120"/>
        <w:contextualSpacing w:val="0"/>
        <w:textAlignment w:val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>Reformatted the IQ and OQ checklists, the PQ, PM, and traceability logbooks</w:t>
      </w:r>
      <w:r w:rsidRPr="00FA39E2">
        <w:rPr>
          <w:rFonts w:ascii="Verdana" w:hAnsi="Verdana" w:cs="Verdana"/>
          <w:sz w:val="20"/>
        </w:rPr>
        <w:t>.</w:t>
      </w:r>
    </w:p>
    <w:p w14:paraId="1F5CC58F" w14:textId="77777777" w:rsidR="00735E84" w:rsidRDefault="00735E84" w:rsidP="00735E84">
      <w:pPr>
        <w:pStyle w:val="ListParagraph"/>
        <w:numPr>
          <w:ilvl w:val="0"/>
          <w:numId w:val="26"/>
        </w:numPr>
        <w:overflowPunct/>
        <w:spacing w:after="120"/>
        <w:contextualSpacing w:val="0"/>
        <w:textAlignment w:val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>Edited and reformatted the READ ME Locked Files and READ ME BioSpa 8 IQOQPQ files.</w:t>
      </w:r>
    </w:p>
    <w:p w14:paraId="4513BECA" w14:textId="77777777" w:rsidR="00735E84" w:rsidRPr="00315439" w:rsidRDefault="00735E84" w:rsidP="00735E84">
      <w:pPr>
        <w:pStyle w:val="ListParagraph"/>
        <w:numPr>
          <w:ilvl w:val="0"/>
          <w:numId w:val="26"/>
        </w:numPr>
        <w:overflowPunct/>
        <w:spacing w:after="120"/>
        <w:contextualSpacing w:val="0"/>
        <w:textAlignment w:val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>Minor edits to text and images.</w:t>
      </w:r>
    </w:p>
    <w:p w14:paraId="1CCF341B" w14:textId="0361D46E" w:rsidR="002E7A19" w:rsidRPr="0074257B" w:rsidRDefault="002E7A19" w:rsidP="002E7A19">
      <w:pPr>
        <w:pStyle w:val="Heading2"/>
      </w:pPr>
      <w:bookmarkStart w:id="17" w:name="_Toc162343292"/>
      <w:proofErr w:type="gramStart"/>
      <w:r>
        <w:t>Open Source</w:t>
      </w:r>
      <w:proofErr w:type="gramEnd"/>
      <w:r>
        <w:t xml:space="preserve"> </w:t>
      </w:r>
      <w:r w:rsidR="00AA6426">
        <w:t>Scan</w:t>
      </w:r>
      <w:r>
        <w:t xml:space="preserve"> Results</w:t>
      </w:r>
      <w:bookmarkEnd w:id="17"/>
    </w:p>
    <w:p w14:paraId="085698D8" w14:textId="48EFDBB1" w:rsidR="005927A2" w:rsidRDefault="002E7A19" w:rsidP="002E7A19">
      <w:pPr>
        <w:pStyle w:val="BodyText0"/>
      </w:pPr>
      <w:r>
        <w:t xml:space="preserve">N/A. The product does not contain </w:t>
      </w:r>
      <w:proofErr w:type="gramStart"/>
      <w:r>
        <w:t>Open Source</w:t>
      </w:r>
      <w:proofErr w:type="gramEnd"/>
      <w:r>
        <w:t xml:space="preserve"> software.</w:t>
      </w:r>
    </w:p>
    <w:p w14:paraId="45289720" w14:textId="79B02756" w:rsidR="006545F2" w:rsidRDefault="006545F2" w:rsidP="00F240A3">
      <w:pPr>
        <w:pStyle w:val="Heading2"/>
      </w:pPr>
      <w:bookmarkStart w:id="18" w:name="_Toc162343293"/>
      <w:r>
        <w:t>EPR Review</w:t>
      </w:r>
      <w:bookmarkEnd w:id="18"/>
      <w:r w:rsidR="000A0D1A">
        <w:t xml:space="preserve"> </w:t>
      </w:r>
    </w:p>
    <w:p w14:paraId="45289722" w14:textId="77777777" w:rsidR="000A0D1A" w:rsidRDefault="000A0D1A" w:rsidP="000A0D1A">
      <w:pPr>
        <w:pStyle w:val="BodyText0"/>
      </w:pPr>
      <w:r>
        <w:t>This version contains no open, unresolved A / B severity EPRs.</w:t>
      </w:r>
    </w:p>
    <w:p w14:paraId="45289725" w14:textId="4A5B6B47" w:rsidR="007A1EF2" w:rsidRPr="0074257B" w:rsidRDefault="007A1EF2">
      <w:pPr>
        <w:pStyle w:val="Heading2"/>
      </w:pPr>
      <w:bookmarkStart w:id="19" w:name="_Toc162343294"/>
      <w:r w:rsidRPr="0074257B">
        <w:lastRenderedPageBreak/>
        <w:t>EPR</w:t>
      </w:r>
      <w:r w:rsidR="00434A34">
        <w:t xml:space="preserve"> </w:t>
      </w:r>
      <w:r w:rsidRPr="0074257B">
        <w:t>Fixes</w:t>
      </w:r>
      <w:bookmarkEnd w:id="19"/>
    </w:p>
    <w:p w14:paraId="45289726" w14:textId="2E4CD5CC" w:rsidR="0074257B" w:rsidRPr="0074257B" w:rsidRDefault="007A1EF2" w:rsidP="00A20C66">
      <w:pPr>
        <w:pStyle w:val="BodyText0"/>
        <w:spacing w:after="120"/>
      </w:pPr>
      <w:r w:rsidRPr="0074257B">
        <w:t>The following EP</w:t>
      </w:r>
      <w:r w:rsidR="0074257B">
        <w:t>Rs were fixed in this version:</w:t>
      </w:r>
      <w:r w:rsidR="00FD44D3">
        <w:t xml:space="preserve"> NONE</w:t>
      </w:r>
    </w:p>
    <w:p w14:paraId="4528972F" w14:textId="77777777" w:rsidR="00923668" w:rsidRPr="0074257B" w:rsidRDefault="00923668" w:rsidP="00923668">
      <w:pPr>
        <w:pStyle w:val="Heading2"/>
      </w:pPr>
      <w:bookmarkStart w:id="20" w:name="_Toc162343295"/>
      <w:r w:rsidRPr="0074257B">
        <w:t>Test Recommendations</w:t>
      </w:r>
      <w:bookmarkEnd w:id="20"/>
    </w:p>
    <w:p w14:paraId="6A9803C5" w14:textId="77777777" w:rsidR="00FD44D3" w:rsidRDefault="00FD44D3" w:rsidP="00FD44D3">
      <w:pPr>
        <w:pStyle w:val="BodyText0"/>
      </w:pPr>
      <w:r>
        <w:t xml:space="preserve">An abbreviated validation session is acceptable. </w:t>
      </w:r>
    </w:p>
    <w:p w14:paraId="2D959F5D" w14:textId="77777777" w:rsidR="0073773E" w:rsidRDefault="0073773E" w:rsidP="0073773E">
      <w:pPr>
        <w:pStyle w:val="Heading2"/>
      </w:pPr>
      <w:bookmarkStart w:id="21" w:name="_Toc162343296"/>
      <w:r>
        <w:t>Defect Review</w:t>
      </w:r>
      <w:bookmarkEnd w:id="21"/>
      <w:r>
        <w:t xml:space="preserve"> </w:t>
      </w:r>
    </w:p>
    <w:p w14:paraId="73D0060A" w14:textId="1EB86464" w:rsidR="0073773E" w:rsidRPr="009E52D0" w:rsidRDefault="009E52D0" w:rsidP="0073773E">
      <w:pPr>
        <w:pStyle w:val="BodyText0"/>
      </w:pPr>
      <w:r w:rsidRPr="009E52D0">
        <w:t>N/A</w:t>
      </w:r>
      <w:r w:rsidR="0073773E" w:rsidRPr="009E52D0">
        <w:t>.</w:t>
      </w:r>
    </w:p>
    <w:p w14:paraId="0E84ADB0" w14:textId="77777777" w:rsidR="0073773E" w:rsidRDefault="0073773E" w:rsidP="0073773E">
      <w:pPr>
        <w:pStyle w:val="Heading2"/>
      </w:pPr>
      <w:bookmarkStart w:id="22" w:name="_Toc162343297"/>
      <w:r>
        <w:t>Defects Waiting for Verification</w:t>
      </w:r>
      <w:bookmarkEnd w:id="22"/>
    </w:p>
    <w:p w14:paraId="7DA39A43" w14:textId="5EE1B59A" w:rsidR="0073773E" w:rsidRPr="009E52D0" w:rsidRDefault="009E52D0" w:rsidP="0073773E">
      <w:pPr>
        <w:pStyle w:val="BodyText0"/>
      </w:pPr>
      <w:r w:rsidRPr="009E52D0">
        <w:t>N/A</w:t>
      </w:r>
    </w:p>
    <w:p w14:paraId="0861F5E1" w14:textId="77777777" w:rsidR="0073773E" w:rsidRDefault="0073773E" w:rsidP="0073773E">
      <w:pPr>
        <w:pStyle w:val="BodyText0"/>
      </w:pPr>
    </w:p>
    <w:p w14:paraId="7414B600" w14:textId="77777777" w:rsidR="009E52D0" w:rsidRPr="0074257B" w:rsidRDefault="009E52D0" w:rsidP="009E52D0">
      <w:pPr>
        <w:pStyle w:val="Heading2"/>
      </w:pPr>
      <w:bookmarkStart w:id="23" w:name="_Toc162343298"/>
      <w:r w:rsidRPr="0074257B">
        <w:t>Test Recommendations</w:t>
      </w:r>
      <w:bookmarkEnd w:id="23"/>
    </w:p>
    <w:p w14:paraId="4D688E74" w14:textId="40CC7F6C" w:rsidR="009E52D0" w:rsidRPr="009E52D0" w:rsidRDefault="009E52D0" w:rsidP="009E52D0">
      <w:pPr>
        <w:pStyle w:val="BodyText0"/>
      </w:pPr>
      <w:r>
        <w:t>N/A</w:t>
      </w:r>
    </w:p>
    <w:p w14:paraId="3F2DC7F1" w14:textId="77777777" w:rsidR="009E52D0" w:rsidRPr="0074257B" w:rsidRDefault="009E52D0" w:rsidP="009E52D0">
      <w:pPr>
        <w:pStyle w:val="Heading2"/>
      </w:pPr>
      <w:bookmarkStart w:id="24" w:name="_Toc478634879"/>
      <w:bookmarkStart w:id="25" w:name="_Toc162343299"/>
      <w:r w:rsidRPr="0074257B">
        <w:t>Known Issues or Limitations</w:t>
      </w:r>
      <w:bookmarkEnd w:id="24"/>
      <w:bookmarkEnd w:id="25"/>
    </w:p>
    <w:p w14:paraId="5A5C2D2F" w14:textId="367F8327" w:rsidR="009E52D0" w:rsidRPr="0074257B" w:rsidRDefault="009E52D0" w:rsidP="009E52D0">
      <w:pPr>
        <w:pStyle w:val="BodyText0"/>
        <w:rPr>
          <w:color w:val="0000FF"/>
        </w:rPr>
      </w:pPr>
      <w:r>
        <w:t>N/A</w:t>
      </w:r>
    </w:p>
    <w:p w14:paraId="1D3E4C9A" w14:textId="77777777" w:rsidR="009E52D0" w:rsidRPr="0074257B" w:rsidRDefault="009E52D0" w:rsidP="009E52D0">
      <w:pPr>
        <w:pStyle w:val="Heading2"/>
      </w:pPr>
      <w:bookmarkStart w:id="26" w:name="_Toc478634880"/>
      <w:bookmarkStart w:id="27" w:name="_Toc162343300"/>
      <w:r w:rsidRPr="0074257B">
        <w:t>Notes</w:t>
      </w:r>
      <w:bookmarkEnd w:id="26"/>
      <w:bookmarkEnd w:id="27"/>
    </w:p>
    <w:p w14:paraId="7A0D7254" w14:textId="6B22F143" w:rsidR="009E52D0" w:rsidRDefault="009E52D0" w:rsidP="009E52D0">
      <w:pPr>
        <w:pStyle w:val="BodyText0"/>
        <w:rPr>
          <w:color w:val="0000FF"/>
        </w:rPr>
      </w:pPr>
      <w:r>
        <w:t>N/A</w:t>
      </w:r>
    </w:p>
    <w:p w14:paraId="70E7FE2B" w14:textId="271DA74C" w:rsidR="009E52D0" w:rsidRDefault="009E52D0" w:rsidP="009E52D0">
      <w:pPr>
        <w:pStyle w:val="BodyText0"/>
      </w:pPr>
    </w:p>
    <w:p w14:paraId="0F0EA8FE" w14:textId="77777777" w:rsidR="009E52D0" w:rsidRPr="0074257B" w:rsidRDefault="009E52D0" w:rsidP="009E52D0">
      <w:pPr>
        <w:pStyle w:val="BodyText0"/>
      </w:pPr>
    </w:p>
    <w:p w14:paraId="45289739" w14:textId="77777777" w:rsidR="0074257B" w:rsidRPr="0074257B" w:rsidRDefault="0074257B" w:rsidP="009E52D0">
      <w:pPr>
        <w:pStyle w:val="Heading2"/>
      </w:pPr>
    </w:p>
    <w:sectPr w:rsidR="0074257B" w:rsidRPr="0074257B" w:rsidSect="00924FB1">
      <w:headerReference w:type="default" r:id="rId11"/>
      <w:footerReference w:type="default" r:id="rId12"/>
      <w:footerReference w:type="first" r:id="rId13"/>
      <w:pgSz w:w="12240" w:h="15840" w:code="1"/>
      <w:pgMar w:top="1008" w:right="1152" w:bottom="1152" w:left="1152" w:header="576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1BE15A" w14:textId="77777777" w:rsidR="00924FB1" w:rsidRDefault="00924FB1">
      <w:r>
        <w:separator/>
      </w:r>
    </w:p>
  </w:endnote>
  <w:endnote w:type="continuationSeparator" w:id="0">
    <w:p w14:paraId="34D39353" w14:textId="77777777" w:rsidR="00924FB1" w:rsidRDefault="00924FB1">
      <w:r>
        <w:continuationSeparator/>
      </w:r>
    </w:p>
  </w:endnote>
  <w:endnote w:type="continuationNotice" w:id="1">
    <w:p w14:paraId="0CFAE7AD" w14:textId="77777777" w:rsidR="00924FB1" w:rsidRDefault="00924FB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">
    <w:altName w:val="Palatino Linotype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289742" w14:textId="7904D52B" w:rsidR="009C2821" w:rsidRDefault="009C2821" w:rsidP="009C2821">
    <w:pPr>
      <w:pStyle w:val="Header"/>
      <w:rPr>
        <w:i/>
        <w:iCs/>
        <w:sz w:val="18"/>
      </w:rPr>
    </w:pPr>
    <w:r>
      <w:t xml:space="preserve">QA55.02FORM REV </w:t>
    </w:r>
    <w:r w:rsidR="002E7A19">
      <w:t xml:space="preserve">K </w:t>
    </w:r>
    <w:r>
      <w:t>Software Release Notes to Validation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289743" w14:textId="4972DE5D" w:rsidR="009E4CD3" w:rsidRPr="009E4CD3" w:rsidRDefault="009E4CD3" w:rsidP="009E4CD3">
    <w:pPr>
      <w:pStyle w:val="Header"/>
      <w:rPr>
        <w:i/>
        <w:iCs/>
        <w:sz w:val="18"/>
      </w:rPr>
    </w:pPr>
    <w:r>
      <w:t xml:space="preserve">QA55.02FORM REV </w:t>
    </w:r>
    <w:r w:rsidR="002E7A19">
      <w:t xml:space="preserve">K </w:t>
    </w:r>
    <w:r>
      <w:t>Software Release Notes to Validation</w: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2AD065" w14:textId="77777777" w:rsidR="00924FB1" w:rsidRDefault="00924FB1">
      <w:r>
        <w:separator/>
      </w:r>
    </w:p>
  </w:footnote>
  <w:footnote w:type="continuationSeparator" w:id="0">
    <w:p w14:paraId="3122A9A6" w14:textId="77777777" w:rsidR="00924FB1" w:rsidRDefault="00924FB1">
      <w:r>
        <w:continuationSeparator/>
      </w:r>
    </w:p>
  </w:footnote>
  <w:footnote w:type="continuationNotice" w:id="1">
    <w:p w14:paraId="537B5ED2" w14:textId="77777777" w:rsidR="00924FB1" w:rsidRDefault="00924FB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289740" w14:textId="0DDE3C46" w:rsidR="0074257B" w:rsidRPr="009E4CD3" w:rsidRDefault="00C14DE7" w:rsidP="009C2821">
    <w:pPr>
      <w:pStyle w:val="Footer"/>
      <w:tabs>
        <w:tab w:val="clear" w:pos="4320"/>
        <w:tab w:val="clear" w:pos="8640"/>
        <w:tab w:val="center" w:pos="5940"/>
        <w:tab w:val="right" w:pos="9900"/>
      </w:tabs>
    </w:pPr>
    <w:r>
      <w:t xml:space="preserve">1711017 </w:t>
    </w:r>
    <w:r w:rsidR="009C2821" w:rsidRPr="009E4CD3">
      <w:t>RN</w:t>
    </w:r>
    <w:r w:rsidR="00916149">
      <w:t xml:space="preserve"> Rev </w:t>
    </w:r>
    <w:r w:rsidR="008B01CD">
      <w:t>8</w:t>
    </w:r>
    <w:r w:rsidR="009C2821" w:rsidRPr="009E4CD3">
      <w:tab/>
    </w:r>
    <w:r w:rsidR="009C2821" w:rsidRPr="009E4CD3">
      <w:tab/>
      <w:t xml:space="preserve">Page </w:t>
    </w:r>
    <w:r w:rsidR="009C2821" w:rsidRPr="009E4CD3">
      <w:fldChar w:fldCharType="begin"/>
    </w:r>
    <w:r w:rsidR="009C2821" w:rsidRPr="009E4CD3">
      <w:instrText xml:space="preserve"> PAGE </w:instrText>
    </w:r>
    <w:r w:rsidR="009C2821" w:rsidRPr="009E4CD3">
      <w:fldChar w:fldCharType="separate"/>
    </w:r>
    <w:r w:rsidR="0041678A">
      <w:rPr>
        <w:noProof/>
      </w:rPr>
      <w:t>6</w:t>
    </w:r>
    <w:r w:rsidR="009C2821" w:rsidRPr="009E4CD3">
      <w:fldChar w:fldCharType="end"/>
    </w:r>
    <w:r w:rsidR="009C2821" w:rsidRPr="009E4CD3">
      <w:t xml:space="preserve"> of </w:t>
    </w:r>
    <w:r w:rsidR="00EA33EE">
      <w:fldChar w:fldCharType="begin"/>
    </w:r>
    <w:r w:rsidR="00EA33EE">
      <w:instrText xml:space="preserve"> NUMPAGES </w:instrText>
    </w:r>
    <w:r w:rsidR="00EA33EE">
      <w:fldChar w:fldCharType="separate"/>
    </w:r>
    <w:r w:rsidR="0041678A">
      <w:rPr>
        <w:noProof/>
      </w:rPr>
      <w:t>6</w:t>
    </w:r>
    <w:r w:rsidR="00EA33EE">
      <w:rPr>
        <w:noProof/>
      </w:rPr>
      <w:fldChar w:fldCharType="end"/>
    </w:r>
  </w:p>
  <w:p w14:paraId="45289741" w14:textId="77777777" w:rsidR="007A1EF2" w:rsidRPr="009C2821" w:rsidRDefault="007A1EF2" w:rsidP="009C28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B"/>
    <w:multiLevelType w:val="multilevel"/>
    <w:tmpl w:val="A4B8A18E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576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egacy w:legacy="1" w:legacySpace="120" w:legacyIndent="720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egacy w:legacy="1" w:legacySpace="120" w:legacyIndent="86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" w15:restartNumberingAfterBreak="0">
    <w:nsid w:val="FFFFFFFE"/>
    <w:multiLevelType w:val="singleLevel"/>
    <w:tmpl w:val="5960314C"/>
    <w:lvl w:ilvl="0">
      <w:numFmt w:val="decimal"/>
      <w:lvlText w:val="*"/>
      <w:lvlJc w:val="left"/>
    </w:lvl>
  </w:abstractNum>
  <w:abstractNum w:abstractNumId="2" w15:restartNumberingAfterBreak="0">
    <w:nsid w:val="117B41BF"/>
    <w:multiLevelType w:val="hybridMultilevel"/>
    <w:tmpl w:val="166CB6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723E98"/>
    <w:multiLevelType w:val="hybridMultilevel"/>
    <w:tmpl w:val="6112592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FDC6582"/>
    <w:multiLevelType w:val="singleLevel"/>
    <w:tmpl w:val="A914D988"/>
    <w:lvl w:ilvl="0">
      <w:numFmt w:val="decimal"/>
      <w:lvlText w:val="%1"/>
      <w:legacy w:legacy="1" w:legacySpace="0" w:legacyIndent="0"/>
      <w:lvlJc w:val="left"/>
    </w:lvl>
  </w:abstractNum>
  <w:abstractNum w:abstractNumId="5" w15:restartNumberingAfterBreak="0">
    <w:nsid w:val="27760C02"/>
    <w:multiLevelType w:val="singleLevel"/>
    <w:tmpl w:val="A914D988"/>
    <w:lvl w:ilvl="0">
      <w:numFmt w:val="decimal"/>
      <w:lvlText w:val="%1"/>
      <w:legacy w:legacy="1" w:legacySpace="0" w:legacyIndent="0"/>
      <w:lvlJc w:val="left"/>
    </w:lvl>
  </w:abstractNum>
  <w:abstractNum w:abstractNumId="6" w15:restartNumberingAfterBreak="0">
    <w:nsid w:val="2BC5718D"/>
    <w:multiLevelType w:val="singleLevel"/>
    <w:tmpl w:val="A914D988"/>
    <w:lvl w:ilvl="0">
      <w:numFmt w:val="decimal"/>
      <w:lvlText w:val="%1"/>
      <w:legacy w:legacy="1" w:legacySpace="0" w:legacyIndent="0"/>
      <w:lvlJc w:val="left"/>
    </w:lvl>
  </w:abstractNum>
  <w:abstractNum w:abstractNumId="7" w15:restartNumberingAfterBreak="0">
    <w:nsid w:val="334F2D7C"/>
    <w:multiLevelType w:val="singleLevel"/>
    <w:tmpl w:val="A914D988"/>
    <w:lvl w:ilvl="0">
      <w:numFmt w:val="decimal"/>
      <w:lvlText w:val="%1"/>
      <w:legacy w:legacy="1" w:legacySpace="0" w:legacyIndent="0"/>
      <w:lvlJc w:val="left"/>
    </w:lvl>
  </w:abstractNum>
  <w:abstractNum w:abstractNumId="8" w15:restartNumberingAfterBreak="0">
    <w:nsid w:val="35C573DF"/>
    <w:multiLevelType w:val="singleLevel"/>
    <w:tmpl w:val="A914D988"/>
    <w:lvl w:ilvl="0">
      <w:numFmt w:val="decimal"/>
      <w:lvlText w:val="%1"/>
      <w:legacy w:legacy="1" w:legacySpace="0" w:legacyIndent="0"/>
      <w:lvlJc w:val="left"/>
    </w:lvl>
  </w:abstractNum>
  <w:abstractNum w:abstractNumId="9" w15:restartNumberingAfterBreak="0">
    <w:nsid w:val="38E61319"/>
    <w:multiLevelType w:val="singleLevel"/>
    <w:tmpl w:val="A914D988"/>
    <w:lvl w:ilvl="0">
      <w:numFmt w:val="decimal"/>
      <w:lvlText w:val="%1"/>
      <w:legacy w:legacy="1" w:legacySpace="0" w:legacyIndent="0"/>
      <w:lvlJc w:val="left"/>
    </w:lvl>
  </w:abstractNum>
  <w:abstractNum w:abstractNumId="10" w15:restartNumberingAfterBreak="0">
    <w:nsid w:val="394F47DF"/>
    <w:multiLevelType w:val="multilevel"/>
    <w:tmpl w:val="708A0172"/>
    <w:lvl w:ilvl="0">
      <w:start w:val="1"/>
      <w:numFmt w:val="decimal"/>
      <w:pStyle w:val="H1"/>
      <w:lvlText w:val="%1"/>
      <w:lvlJc w:val="left"/>
      <w:pPr>
        <w:tabs>
          <w:tab w:val="num" w:pos="0"/>
        </w:tabs>
        <w:ind w:left="432" w:hanging="432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11" w15:restartNumberingAfterBreak="0">
    <w:nsid w:val="3BCF4784"/>
    <w:multiLevelType w:val="singleLevel"/>
    <w:tmpl w:val="A914D988"/>
    <w:lvl w:ilvl="0">
      <w:numFmt w:val="decimal"/>
      <w:lvlText w:val="%1"/>
      <w:legacy w:legacy="1" w:legacySpace="0" w:legacyIndent="0"/>
      <w:lvlJc w:val="left"/>
    </w:lvl>
  </w:abstractNum>
  <w:abstractNum w:abstractNumId="12" w15:restartNumberingAfterBreak="0">
    <w:nsid w:val="3E076656"/>
    <w:multiLevelType w:val="hybridMultilevel"/>
    <w:tmpl w:val="23AE16C0"/>
    <w:lvl w:ilvl="0" w:tplc="F274FE0A">
      <w:start w:val="1"/>
      <w:numFmt w:val="bullet"/>
      <w:pStyle w:val="ListBullet1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3E881BDD"/>
    <w:multiLevelType w:val="hybridMultilevel"/>
    <w:tmpl w:val="66A2B592"/>
    <w:lvl w:ilvl="0" w:tplc="1D64CEA6">
      <w:start w:val="1"/>
      <w:numFmt w:val="bullet"/>
      <w:pStyle w:val="ListBullet15"/>
      <w:lvlText w:val=""/>
      <w:lvlJc w:val="left"/>
      <w:pPr>
        <w:tabs>
          <w:tab w:val="num" w:pos="2520"/>
        </w:tabs>
        <w:ind w:left="2520" w:hanging="360"/>
      </w:pPr>
      <w:rPr>
        <w:rFonts w:ascii="Wingdings" w:hAnsi="Wingdings" w:cs="Times New Roman" w:hint="default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4B60650F"/>
    <w:multiLevelType w:val="singleLevel"/>
    <w:tmpl w:val="A914D988"/>
    <w:lvl w:ilvl="0">
      <w:numFmt w:val="decimal"/>
      <w:lvlText w:val="%1"/>
      <w:legacy w:legacy="1" w:legacySpace="0" w:legacyIndent="0"/>
      <w:lvlJc w:val="left"/>
    </w:lvl>
  </w:abstractNum>
  <w:abstractNum w:abstractNumId="15" w15:restartNumberingAfterBreak="0">
    <w:nsid w:val="4BE551A2"/>
    <w:multiLevelType w:val="hybridMultilevel"/>
    <w:tmpl w:val="CECE5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0233E"/>
    <w:multiLevelType w:val="hybridMultilevel"/>
    <w:tmpl w:val="68062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B665C7"/>
    <w:multiLevelType w:val="singleLevel"/>
    <w:tmpl w:val="A914D988"/>
    <w:lvl w:ilvl="0">
      <w:numFmt w:val="decimal"/>
      <w:lvlText w:val="%1"/>
      <w:legacy w:legacy="1" w:legacySpace="0" w:legacyIndent="0"/>
      <w:lvlJc w:val="left"/>
    </w:lvl>
  </w:abstractNum>
  <w:abstractNum w:abstractNumId="18" w15:restartNumberingAfterBreak="0">
    <w:nsid w:val="5B994777"/>
    <w:multiLevelType w:val="hybridMultilevel"/>
    <w:tmpl w:val="D8189BAC"/>
    <w:lvl w:ilvl="0" w:tplc="190052EC">
      <w:start w:val="1"/>
      <w:numFmt w:val="bullet"/>
      <w:pStyle w:val="Bullet25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BDE1345"/>
    <w:multiLevelType w:val="multilevel"/>
    <w:tmpl w:val="5638F446"/>
    <w:lvl w:ilvl="0">
      <w:start w:val="1"/>
      <w:numFmt w:val="decimal"/>
      <w:isLgl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lowerLetter"/>
      <w:lvlRestart w:val="0"/>
      <w:lvlText w:val="%1.%2.%3"/>
      <w:lvlJc w:val="left"/>
      <w:pPr>
        <w:tabs>
          <w:tab w:val="num" w:pos="108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20" w15:restartNumberingAfterBreak="0">
    <w:nsid w:val="67711E2A"/>
    <w:multiLevelType w:val="multilevel"/>
    <w:tmpl w:val="2ACACAEC"/>
    <w:lvl w:ilvl="0">
      <w:start w:val="1"/>
      <w:numFmt w:val="decimal"/>
      <w:isLgl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lowerLetter"/>
      <w:lvlText w:val="%1.%2.%3"/>
      <w:lvlJc w:val="left"/>
      <w:pPr>
        <w:tabs>
          <w:tab w:val="num" w:pos="108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21" w15:restartNumberingAfterBreak="0">
    <w:nsid w:val="68986F57"/>
    <w:multiLevelType w:val="singleLevel"/>
    <w:tmpl w:val="A914D988"/>
    <w:lvl w:ilvl="0">
      <w:numFmt w:val="decimal"/>
      <w:lvlText w:val="%1"/>
      <w:legacy w:legacy="1" w:legacySpace="0" w:legacyIndent="0"/>
      <w:lvlJc w:val="left"/>
    </w:lvl>
  </w:abstractNum>
  <w:abstractNum w:abstractNumId="22" w15:restartNumberingAfterBreak="0">
    <w:nsid w:val="726D0AB1"/>
    <w:multiLevelType w:val="singleLevel"/>
    <w:tmpl w:val="A914D988"/>
    <w:lvl w:ilvl="0">
      <w:numFmt w:val="decimal"/>
      <w:lvlText w:val="%1"/>
      <w:legacy w:legacy="1" w:legacySpace="0" w:legacyIndent="0"/>
      <w:lvlJc w:val="left"/>
    </w:lvl>
  </w:abstractNum>
  <w:abstractNum w:abstractNumId="23" w15:restartNumberingAfterBreak="0">
    <w:nsid w:val="770E3099"/>
    <w:multiLevelType w:val="hybridMultilevel"/>
    <w:tmpl w:val="2E18DC50"/>
    <w:lvl w:ilvl="0" w:tplc="6714C13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5B2CB0"/>
    <w:multiLevelType w:val="singleLevel"/>
    <w:tmpl w:val="A914D988"/>
    <w:lvl w:ilvl="0">
      <w:numFmt w:val="decimal"/>
      <w:lvlText w:val="%1"/>
      <w:legacy w:legacy="1" w:legacySpace="0" w:legacyIndent="0"/>
      <w:lvlJc w:val="left"/>
    </w:lvl>
  </w:abstractNum>
  <w:abstractNum w:abstractNumId="25" w15:restartNumberingAfterBreak="0">
    <w:nsid w:val="790F7B86"/>
    <w:multiLevelType w:val="hybridMultilevel"/>
    <w:tmpl w:val="18E8E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9352876">
    <w:abstractNumId w:val="20"/>
  </w:num>
  <w:num w:numId="2" w16cid:durableId="285166477">
    <w:abstractNumId w:val="19"/>
  </w:num>
  <w:num w:numId="3" w16cid:durableId="2012901857">
    <w:abstractNumId w:val="18"/>
  </w:num>
  <w:num w:numId="4" w16cid:durableId="1358504217">
    <w:abstractNumId w:val="10"/>
  </w:num>
  <w:num w:numId="5" w16cid:durableId="913470468">
    <w:abstractNumId w:val="0"/>
  </w:num>
  <w:num w:numId="6" w16cid:durableId="1998342543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  <w:sz w:val="20"/>
        </w:rPr>
      </w:lvl>
    </w:lvlOverride>
  </w:num>
  <w:num w:numId="7" w16cid:durableId="611976907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8" w16cid:durableId="1868908540">
    <w:abstractNumId w:val="22"/>
  </w:num>
  <w:num w:numId="9" w16cid:durableId="1861582272">
    <w:abstractNumId w:val="21"/>
  </w:num>
  <w:num w:numId="10" w16cid:durableId="140587433">
    <w:abstractNumId w:val="11"/>
  </w:num>
  <w:num w:numId="11" w16cid:durableId="709499319">
    <w:abstractNumId w:val="9"/>
  </w:num>
  <w:num w:numId="12" w16cid:durableId="1440954447">
    <w:abstractNumId w:val="5"/>
  </w:num>
  <w:num w:numId="13" w16cid:durableId="1865511086">
    <w:abstractNumId w:val="12"/>
  </w:num>
  <w:num w:numId="14" w16cid:durableId="694230901">
    <w:abstractNumId w:val="23"/>
  </w:num>
  <w:num w:numId="15" w16cid:durableId="964891046">
    <w:abstractNumId w:val="14"/>
  </w:num>
  <w:num w:numId="16" w16cid:durableId="2118213108">
    <w:abstractNumId w:val="17"/>
  </w:num>
  <w:num w:numId="17" w16cid:durableId="1297645198">
    <w:abstractNumId w:val="7"/>
  </w:num>
  <w:num w:numId="18" w16cid:durableId="657265087">
    <w:abstractNumId w:val="8"/>
  </w:num>
  <w:num w:numId="19" w16cid:durableId="1041251891">
    <w:abstractNumId w:val="4"/>
  </w:num>
  <w:num w:numId="20" w16cid:durableId="1313295102">
    <w:abstractNumId w:val="24"/>
  </w:num>
  <w:num w:numId="21" w16cid:durableId="1085567059">
    <w:abstractNumId w:val="6"/>
  </w:num>
  <w:num w:numId="22" w16cid:durableId="242032989">
    <w:abstractNumId w:val="13"/>
  </w:num>
  <w:num w:numId="23" w16cid:durableId="1583681459">
    <w:abstractNumId w:val="3"/>
  </w:num>
  <w:num w:numId="24" w16cid:durableId="968173373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5" w16cid:durableId="1342314608">
    <w:abstractNumId w:val="16"/>
  </w:num>
  <w:num w:numId="26" w16cid:durableId="613561607">
    <w:abstractNumId w:val="25"/>
  </w:num>
  <w:num w:numId="27" w16cid:durableId="2009405677">
    <w:abstractNumId w:val="15"/>
  </w:num>
  <w:num w:numId="28" w16cid:durableId="13406952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2EA"/>
    <w:rsid w:val="000238F1"/>
    <w:rsid w:val="00031C71"/>
    <w:rsid w:val="00063492"/>
    <w:rsid w:val="00065B3D"/>
    <w:rsid w:val="00066186"/>
    <w:rsid w:val="00081700"/>
    <w:rsid w:val="00082E91"/>
    <w:rsid w:val="000A0D1A"/>
    <w:rsid w:val="000D4416"/>
    <w:rsid w:val="000D6101"/>
    <w:rsid w:val="000E4D3E"/>
    <w:rsid w:val="000E58D8"/>
    <w:rsid w:val="00135B2B"/>
    <w:rsid w:val="001363FE"/>
    <w:rsid w:val="00141162"/>
    <w:rsid w:val="001842E1"/>
    <w:rsid w:val="00195F5A"/>
    <w:rsid w:val="001A57D5"/>
    <w:rsid w:val="001E40EF"/>
    <w:rsid w:val="001E661A"/>
    <w:rsid w:val="002202D4"/>
    <w:rsid w:val="00224D4E"/>
    <w:rsid w:val="00237512"/>
    <w:rsid w:val="002402F1"/>
    <w:rsid w:val="00242156"/>
    <w:rsid w:val="002429A0"/>
    <w:rsid w:val="00246C65"/>
    <w:rsid w:val="00260250"/>
    <w:rsid w:val="0026452E"/>
    <w:rsid w:val="002746E1"/>
    <w:rsid w:val="00284B82"/>
    <w:rsid w:val="0028604D"/>
    <w:rsid w:val="00287ACF"/>
    <w:rsid w:val="002B798E"/>
    <w:rsid w:val="002C52BC"/>
    <w:rsid w:val="002C5302"/>
    <w:rsid w:val="002D4B00"/>
    <w:rsid w:val="002D723F"/>
    <w:rsid w:val="002E7A19"/>
    <w:rsid w:val="002F7996"/>
    <w:rsid w:val="00307CAD"/>
    <w:rsid w:val="00307ECD"/>
    <w:rsid w:val="0032026B"/>
    <w:rsid w:val="0032302C"/>
    <w:rsid w:val="0032653B"/>
    <w:rsid w:val="00336E6D"/>
    <w:rsid w:val="0035768E"/>
    <w:rsid w:val="00365F61"/>
    <w:rsid w:val="0037265E"/>
    <w:rsid w:val="00387A63"/>
    <w:rsid w:val="003A02E2"/>
    <w:rsid w:val="003A2EC4"/>
    <w:rsid w:val="003B5B33"/>
    <w:rsid w:val="003D3AD8"/>
    <w:rsid w:val="003D70D4"/>
    <w:rsid w:val="0041678A"/>
    <w:rsid w:val="00434A34"/>
    <w:rsid w:val="004371ED"/>
    <w:rsid w:val="00442FDE"/>
    <w:rsid w:val="0045673D"/>
    <w:rsid w:val="0046755D"/>
    <w:rsid w:val="00471D3A"/>
    <w:rsid w:val="00475EEE"/>
    <w:rsid w:val="004B1F31"/>
    <w:rsid w:val="004D65A9"/>
    <w:rsid w:val="004F1BD9"/>
    <w:rsid w:val="004F6FE8"/>
    <w:rsid w:val="0050195D"/>
    <w:rsid w:val="00511F99"/>
    <w:rsid w:val="005121DD"/>
    <w:rsid w:val="005276BB"/>
    <w:rsid w:val="00531A3D"/>
    <w:rsid w:val="005927A2"/>
    <w:rsid w:val="005957FA"/>
    <w:rsid w:val="005A10B6"/>
    <w:rsid w:val="005D010F"/>
    <w:rsid w:val="005D1C45"/>
    <w:rsid w:val="005D472C"/>
    <w:rsid w:val="005E4EFD"/>
    <w:rsid w:val="005E5334"/>
    <w:rsid w:val="005F393B"/>
    <w:rsid w:val="00602E75"/>
    <w:rsid w:val="0061696C"/>
    <w:rsid w:val="006335A7"/>
    <w:rsid w:val="0063662B"/>
    <w:rsid w:val="006414D7"/>
    <w:rsid w:val="00647FD0"/>
    <w:rsid w:val="006545F2"/>
    <w:rsid w:val="00661565"/>
    <w:rsid w:val="006A2BEF"/>
    <w:rsid w:val="006C0866"/>
    <w:rsid w:val="006E5A87"/>
    <w:rsid w:val="007222EA"/>
    <w:rsid w:val="00730F26"/>
    <w:rsid w:val="007331E0"/>
    <w:rsid w:val="00735E84"/>
    <w:rsid w:val="0073773E"/>
    <w:rsid w:val="0074225E"/>
    <w:rsid w:val="0074257B"/>
    <w:rsid w:val="00744B4A"/>
    <w:rsid w:val="0078505F"/>
    <w:rsid w:val="00792F74"/>
    <w:rsid w:val="00795DEB"/>
    <w:rsid w:val="007A1EF2"/>
    <w:rsid w:val="007C075E"/>
    <w:rsid w:val="007D5DC0"/>
    <w:rsid w:val="007F3328"/>
    <w:rsid w:val="00807772"/>
    <w:rsid w:val="00821D6E"/>
    <w:rsid w:val="00833875"/>
    <w:rsid w:val="008437F6"/>
    <w:rsid w:val="00874F84"/>
    <w:rsid w:val="00893E26"/>
    <w:rsid w:val="008B01CD"/>
    <w:rsid w:val="008D6E4A"/>
    <w:rsid w:val="008D7790"/>
    <w:rsid w:val="008E0A68"/>
    <w:rsid w:val="008E3A37"/>
    <w:rsid w:val="00902634"/>
    <w:rsid w:val="00904EAF"/>
    <w:rsid w:val="00910A26"/>
    <w:rsid w:val="00916149"/>
    <w:rsid w:val="00923668"/>
    <w:rsid w:val="00924FB1"/>
    <w:rsid w:val="00932BEB"/>
    <w:rsid w:val="00940FEF"/>
    <w:rsid w:val="00981896"/>
    <w:rsid w:val="009921BB"/>
    <w:rsid w:val="0099720A"/>
    <w:rsid w:val="009C2821"/>
    <w:rsid w:val="009C4248"/>
    <w:rsid w:val="009C4ADF"/>
    <w:rsid w:val="009E4CD3"/>
    <w:rsid w:val="009E52D0"/>
    <w:rsid w:val="00A006B7"/>
    <w:rsid w:val="00A20C66"/>
    <w:rsid w:val="00A318B7"/>
    <w:rsid w:val="00A412D4"/>
    <w:rsid w:val="00A66A71"/>
    <w:rsid w:val="00A729E5"/>
    <w:rsid w:val="00A81003"/>
    <w:rsid w:val="00A9164A"/>
    <w:rsid w:val="00AA423F"/>
    <w:rsid w:val="00AA6426"/>
    <w:rsid w:val="00AC2C16"/>
    <w:rsid w:val="00AC35BB"/>
    <w:rsid w:val="00AF52FE"/>
    <w:rsid w:val="00B40A68"/>
    <w:rsid w:val="00B707DA"/>
    <w:rsid w:val="00B76A5A"/>
    <w:rsid w:val="00BB4476"/>
    <w:rsid w:val="00BB5532"/>
    <w:rsid w:val="00BC52F8"/>
    <w:rsid w:val="00BE3A8A"/>
    <w:rsid w:val="00BF4888"/>
    <w:rsid w:val="00C018D6"/>
    <w:rsid w:val="00C02F4A"/>
    <w:rsid w:val="00C10FBC"/>
    <w:rsid w:val="00C14DE7"/>
    <w:rsid w:val="00C32ED1"/>
    <w:rsid w:val="00C33845"/>
    <w:rsid w:val="00C34510"/>
    <w:rsid w:val="00C55196"/>
    <w:rsid w:val="00C564D2"/>
    <w:rsid w:val="00C661FC"/>
    <w:rsid w:val="00C67848"/>
    <w:rsid w:val="00C764CA"/>
    <w:rsid w:val="00C82489"/>
    <w:rsid w:val="00C92A65"/>
    <w:rsid w:val="00C954CC"/>
    <w:rsid w:val="00CA2923"/>
    <w:rsid w:val="00CC4522"/>
    <w:rsid w:val="00CD5083"/>
    <w:rsid w:val="00CD6909"/>
    <w:rsid w:val="00CF26C9"/>
    <w:rsid w:val="00D04895"/>
    <w:rsid w:val="00D1202F"/>
    <w:rsid w:val="00D3633E"/>
    <w:rsid w:val="00D3B705"/>
    <w:rsid w:val="00D41867"/>
    <w:rsid w:val="00D43936"/>
    <w:rsid w:val="00D44D88"/>
    <w:rsid w:val="00D74DCE"/>
    <w:rsid w:val="00D85EDC"/>
    <w:rsid w:val="00D944C4"/>
    <w:rsid w:val="00DA6444"/>
    <w:rsid w:val="00DC412B"/>
    <w:rsid w:val="00DD7254"/>
    <w:rsid w:val="00E05B3A"/>
    <w:rsid w:val="00E66072"/>
    <w:rsid w:val="00EA33EE"/>
    <w:rsid w:val="00EC07C8"/>
    <w:rsid w:val="00ED420D"/>
    <w:rsid w:val="00F045AD"/>
    <w:rsid w:val="00F229E6"/>
    <w:rsid w:val="00F240A3"/>
    <w:rsid w:val="00F26371"/>
    <w:rsid w:val="00F4103B"/>
    <w:rsid w:val="00F44203"/>
    <w:rsid w:val="00F5713A"/>
    <w:rsid w:val="00F70097"/>
    <w:rsid w:val="00F76335"/>
    <w:rsid w:val="00F8371A"/>
    <w:rsid w:val="00F96EC4"/>
    <w:rsid w:val="00FA1705"/>
    <w:rsid w:val="00FB515E"/>
    <w:rsid w:val="00FD0DCA"/>
    <w:rsid w:val="00FD44D3"/>
    <w:rsid w:val="00FF3CB2"/>
    <w:rsid w:val="04F10711"/>
    <w:rsid w:val="0F7A9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2896A3"/>
  <w15:chartTrackingRefBased/>
  <w15:docId w15:val="{D781359B-68BC-49DA-872B-68A857038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4CD3"/>
    <w:pPr>
      <w:overflowPunct w:val="0"/>
      <w:autoSpaceDE w:val="0"/>
      <w:autoSpaceDN w:val="0"/>
      <w:adjustRightInd w:val="0"/>
      <w:textAlignment w:val="baseline"/>
    </w:pPr>
    <w:rPr>
      <w:rFonts w:ascii="Calibri" w:hAnsi="Calibri"/>
      <w:sz w:val="24"/>
    </w:rPr>
  </w:style>
  <w:style w:type="paragraph" w:styleId="Heading1">
    <w:name w:val="heading 1"/>
    <w:basedOn w:val="Normal"/>
    <w:next w:val="BodyText0"/>
    <w:qFormat/>
    <w:rsid w:val="0074257B"/>
    <w:pPr>
      <w:keepNext/>
      <w:pBdr>
        <w:top w:val="single" w:sz="18" w:space="1" w:color="auto"/>
      </w:pBdr>
      <w:shd w:val="clear" w:color="auto" w:fill="E6E6E6"/>
      <w:spacing w:before="120" w:after="360"/>
      <w:outlineLvl w:val="0"/>
    </w:pPr>
    <w:rPr>
      <w:b/>
      <w:sz w:val="32"/>
    </w:rPr>
  </w:style>
  <w:style w:type="paragraph" w:styleId="Heading2">
    <w:name w:val="heading 2"/>
    <w:basedOn w:val="Normal"/>
    <w:next w:val="BodyText0"/>
    <w:qFormat/>
    <w:rsid w:val="00A20C66"/>
    <w:pPr>
      <w:keepNext/>
      <w:spacing w:before="360" w:after="120"/>
      <w:outlineLvl w:val="1"/>
    </w:pPr>
    <w:rPr>
      <w:b/>
      <w:i/>
      <w:sz w:val="28"/>
    </w:rPr>
  </w:style>
  <w:style w:type="paragraph" w:styleId="Heading3">
    <w:name w:val="heading 3"/>
    <w:basedOn w:val="Normal"/>
    <w:next w:val="Requirements"/>
    <w:qFormat/>
    <w:pPr>
      <w:keepNext/>
      <w:numPr>
        <w:ilvl w:val="2"/>
        <w:numId w:val="5"/>
      </w:numPr>
      <w:pBdr>
        <w:bottom w:val="single" w:sz="4" w:space="1" w:color="auto"/>
      </w:pBdr>
      <w:spacing w:before="360" w:after="120" w:line="400" w:lineRule="exact"/>
      <w:ind w:left="1296" w:hanging="1296"/>
      <w:outlineLvl w:val="2"/>
    </w:pPr>
    <w:rPr>
      <w:rFonts w:ascii="Verdana" w:hAnsi="Verdana"/>
      <w:b/>
    </w:rPr>
  </w:style>
  <w:style w:type="paragraph" w:styleId="Heading4">
    <w:name w:val="heading 4"/>
    <w:basedOn w:val="Normal"/>
    <w:next w:val="Requirements"/>
    <w:qFormat/>
    <w:pPr>
      <w:keepNext/>
      <w:numPr>
        <w:ilvl w:val="3"/>
        <w:numId w:val="5"/>
      </w:numPr>
      <w:spacing w:before="240" w:after="120" w:line="400" w:lineRule="exact"/>
      <w:ind w:left="1584" w:hanging="1584"/>
      <w:outlineLvl w:val="3"/>
    </w:pPr>
    <w:rPr>
      <w:rFonts w:ascii="Verdana" w:hAnsi="Verdana"/>
      <w:b/>
    </w:rPr>
  </w:style>
  <w:style w:type="paragraph" w:styleId="Heading5">
    <w:name w:val="heading 5"/>
    <w:basedOn w:val="Normal"/>
    <w:next w:val="Requirements"/>
    <w:qFormat/>
    <w:pPr>
      <w:keepNext/>
      <w:numPr>
        <w:ilvl w:val="4"/>
        <w:numId w:val="5"/>
      </w:numPr>
      <w:spacing w:before="240" w:after="120" w:line="400" w:lineRule="exact"/>
      <w:ind w:left="1872" w:hanging="1872"/>
      <w:outlineLvl w:val="4"/>
    </w:pPr>
    <w:rPr>
      <w:rFonts w:ascii="Verdana" w:hAnsi="Verdana"/>
      <w:b/>
      <w:sz w:val="22"/>
    </w:rPr>
  </w:style>
  <w:style w:type="paragraph" w:styleId="Heading6">
    <w:name w:val="heading 6"/>
    <w:basedOn w:val="Normal"/>
    <w:next w:val="Requirements"/>
    <w:qFormat/>
    <w:pPr>
      <w:keepNext/>
      <w:numPr>
        <w:ilvl w:val="5"/>
        <w:numId w:val="5"/>
      </w:numPr>
      <w:spacing w:before="240" w:after="120" w:line="400" w:lineRule="exact"/>
      <w:ind w:left="2016" w:hanging="2016"/>
      <w:outlineLvl w:val="5"/>
    </w:pPr>
    <w:rPr>
      <w:rFonts w:ascii="Verdana" w:hAnsi="Verdana"/>
      <w:sz w:val="22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5"/>
      </w:numPr>
      <w:tabs>
        <w:tab w:val="left" w:pos="1296"/>
      </w:tabs>
      <w:spacing w:before="240" w:after="120"/>
      <w:ind w:left="2304" w:hanging="2304"/>
      <w:outlineLvl w:val="6"/>
    </w:pPr>
    <w:rPr>
      <w:rFonts w:ascii="Verdana" w:hAnsi="Verdana"/>
      <w:b/>
      <w:i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5"/>
      </w:numPr>
      <w:tabs>
        <w:tab w:val="left" w:pos="1440"/>
      </w:tabs>
      <w:spacing w:before="240" w:after="120"/>
      <w:ind w:left="2592" w:hanging="2592"/>
      <w:outlineLvl w:val="7"/>
    </w:pPr>
    <w:rPr>
      <w:rFonts w:ascii="Verdana" w:hAnsi="Verdana"/>
      <w:b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5"/>
      </w:numPr>
      <w:tabs>
        <w:tab w:val="left" w:pos="1584"/>
      </w:tabs>
      <w:spacing w:before="240" w:after="120"/>
      <w:ind w:left="2880" w:hanging="2880"/>
      <w:outlineLvl w:val="8"/>
    </w:pPr>
    <w:rPr>
      <w:rFonts w:ascii="Verdana" w:hAnsi="Verdana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uiPriority w:val="39"/>
    <w:rsid w:val="0074257B"/>
    <w:pPr>
      <w:tabs>
        <w:tab w:val="left" w:pos="360"/>
        <w:tab w:val="right" w:leader="dot" w:pos="9922"/>
      </w:tabs>
      <w:spacing w:before="120" w:after="120"/>
    </w:pPr>
    <w:rPr>
      <w:caps/>
    </w:rPr>
  </w:style>
  <w:style w:type="paragraph" w:styleId="TOC2">
    <w:name w:val="toc 2"/>
    <w:basedOn w:val="Normal"/>
    <w:next w:val="Normal"/>
    <w:uiPriority w:val="39"/>
    <w:pPr>
      <w:ind w:left="202"/>
    </w:pPr>
  </w:style>
  <w:style w:type="paragraph" w:styleId="TOC3">
    <w:name w:val="toc 3"/>
    <w:basedOn w:val="Normal"/>
    <w:next w:val="Normal"/>
    <w:semiHidden/>
    <w:pPr>
      <w:ind w:left="400"/>
    </w:pPr>
  </w:style>
  <w:style w:type="paragraph" w:styleId="TOC4">
    <w:name w:val="toc 4"/>
    <w:basedOn w:val="Normal"/>
    <w:next w:val="Normal"/>
    <w:semiHidden/>
    <w:pPr>
      <w:ind w:left="720"/>
    </w:pPr>
  </w:style>
  <w:style w:type="paragraph" w:styleId="TOC5">
    <w:name w:val="toc 5"/>
    <w:basedOn w:val="Normal"/>
    <w:next w:val="Normal"/>
    <w:semiHidden/>
    <w:pPr>
      <w:ind w:left="960"/>
    </w:p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semiHidden/>
    <w:pPr>
      <w:spacing w:before="120"/>
    </w:pPr>
    <w:rPr>
      <w:rFonts w:ascii="Verdana" w:hAnsi="Verdana"/>
    </w:rPr>
  </w:style>
  <w:style w:type="paragraph" w:customStyle="1" w:styleId="BodyText0">
    <w:name w:val="Body Text 0&quot;"/>
    <w:basedOn w:val="BodyText"/>
    <w:rsid w:val="009E4CD3"/>
    <w:rPr>
      <w:rFonts w:ascii="Calibri" w:hAnsi="Calibri"/>
    </w:rPr>
  </w:style>
  <w:style w:type="character" w:styleId="PageNumber">
    <w:name w:val="page number"/>
    <w:basedOn w:val="DefaultParagraphFont"/>
    <w:semiHidden/>
  </w:style>
  <w:style w:type="paragraph" w:styleId="TOC6">
    <w:name w:val="toc 6"/>
    <w:basedOn w:val="Normal"/>
    <w:next w:val="Normal"/>
    <w:semiHidden/>
    <w:pPr>
      <w:ind w:left="1200"/>
    </w:pPr>
  </w:style>
  <w:style w:type="paragraph" w:customStyle="1" w:styleId="List0">
    <w:name w:val="List 0&quot;"/>
    <w:basedOn w:val="BodyText0"/>
    <w:pPr>
      <w:ind w:left="360" w:hanging="360"/>
    </w:pPr>
    <w:rPr>
      <w:bCs/>
    </w:rPr>
  </w:style>
  <w:style w:type="paragraph" w:customStyle="1" w:styleId="Bullet25">
    <w:name w:val="Bullet .25&quot;"/>
    <w:basedOn w:val="BodyText0"/>
    <w:pPr>
      <w:numPr>
        <w:numId w:val="3"/>
      </w:numPr>
    </w:pPr>
  </w:style>
  <w:style w:type="paragraph" w:styleId="TOC7">
    <w:name w:val="toc 7"/>
    <w:basedOn w:val="Normal"/>
    <w:next w:val="Normal"/>
    <w:semiHidden/>
    <w:pPr>
      <w:ind w:left="1440"/>
    </w:pPr>
  </w:style>
  <w:style w:type="paragraph" w:styleId="TOC8">
    <w:name w:val="toc 8"/>
    <w:basedOn w:val="Normal"/>
    <w:next w:val="Normal"/>
    <w:semiHidden/>
    <w:pPr>
      <w:ind w:left="1680"/>
    </w:pPr>
  </w:style>
  <w:style w:type="paragraph" w:styleId="TOC9">
    <w:name w:val="toc 9"/>
    <w:basedOn w:val="Normal"/>
    <w:next w:val="Normal"/>
    <w:semiHidden/>
    <w:pPr>
      <w:ind w:left="1920"/>
    </w:p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H2">
    <w:name w:val="H2"/>
    <w:basedOn w:val="Normal"/>
  </w:style>
  <w:style w:type="paragraph" w:customStyle="1" w:styleId="BodyText25">
    <w:name w:val="Body Text .25&quot;"/>
    <w:basedOn w:val="BodyText0"/>
    <w:pPr>
      <w:ind w:left="360"/>
    </w:pPr>
  </w:style>
  <w:style w:type="paragraph" w:customStyle="1" w:styleId="List25">
    <w:name w:val="List .25&quot;"/>
    <w:basedOn w:val="List0"/>
    <w:pPr>
      <w:ind w:left="720"/>
    </w:pPr>
  </w:style>
  <w:style w:type="paragraph" w:customStyle="1" w:styleId="BodyText5">
    <w:name w:val="Body Text .5&quot;"/>
    <w:basedOn w:val="BodyText25"/>
    <w:pPr>
      <w:ind w:left="720"/>
    </w:pPr>
  </w:style>
  <w:style w:type="paragraph" w:customStyle="1" w:styleId="H1">
    <w:name w:val="H1"/>
    <w:basedOn w:val="Normal"/>
    <w:pPr>
      <w:numPr>
        <w:numId w:val="4"/>
      </w:numPr>
    </w:pPr>
  </w:style>
  <w:style w:type="paragraph" w:customStyle="1" w:styleId="ListBullet125">
    <w:name w:val="List Bullet 1.25&quot;"/>
    <w:basedOn w:val="ListBullet1"/>
    <w:pPr>
      <w:ind w:left="2160"/>
    </w:pPr>
  </w:style>
  <w:style w:type="paragraph" w:customStyle="1" w:styleId="TitleName">
    <w:name w:val="Title Name"/>
    <w:basedOn w:val="Heading1"/>
    <w:pPr>
      <w:keepNext w:val="0"/>
      <w:tabs>
        <w:tab w:val="left" w:pos="360"/>
      </w:tabs>
      <w:spacing w:after="0"/>
      <w:jc w:val="right"/>
      <w:outlineLvl w:val="9"/>
    </w:pPr>
    <w:rPr>
      <w:color w:val="000000"/>
      <w:sz w:val="52"/>
    </w:rPr>
  </w:style>
  <w:style w:type="paragraph" w:customStyle="1" w:styleId="BodyTextIndent1">
    <w:name w:val="Body Text Indent 1"/>
    <w:basedOn w:val="BodyText"/>
    <w:pPr>
      <w:spacing w:before="0" w:after="120"/>
      <w:ind w:left="360" w:hanging="360"/>
    </w:pPr>
  </w:style>
  <w:style w:type="paragraph" w:customStyle="1" w:styleId="Requirements">
    <w:name w:val="Requirements"/>
    <w:basedOn w:val="Normal"/>
    <w:pPr>
      <w:spacing w:before="120"/>
      <w:ind w:left="1440" w:hanging="1368"/>
    </w:pPr>
    <w:rPr>
      <w:rFonts w:ascii="Verdana" w:hAnsi="Verdana"/>
    </w:rPr>
  </w:style>
  <w:style w:type="paragraph" w:customStyle="1" w:styleId="BodyText15">
    <w:name w:val="Body Text 1.5&quot;"/>
    <w:basedOn w:val="BodyText0"/>
    <w:pPr>
      <w:ind w:left="2160"/>
    </w:pPr>
  </w:style>
  <w:style w:type="paragraph" w:customStyle="1" w:styleId="ListBullet1">
    <w:name w:val="List Bullet 1&quot;"/>
    <w:basedOn w:val="BodyText0"/>
    <w:pPr>
      <w:numPr>
        <w:numId w:val="13"/>
      </w:numPr>
      <w:tabs>
        <w:tab w:val="clear" w:pos="2880"/>
      </w:tabs>
      <w:ind w:left="1800"/>
    </w:pPr>
  </w:style>
  <w:style w:type="paragraph" w:customStyle="1" w:styleId="TestSteps">
    <w:name w:val="Test Steps"/>
    <w:basedOn w:val="BodyText0"/>
    <w:pPr>
      <w:tabs>
        <w:tab w:val="left" w:pos="9216"/>
      </w:tabs>
      <w:spacing w:before="40" w:after="40"/>
      <w:ind w:left="864" w:right="1008" w:hanging="720"/>
    </w:pPr>
    <w:rPr>
      <w:vanish/>
      <w:color w:val="000080"/>
    </w:rPr>
  </w:style>
  <w:style w:type="paragraph" w:customStyle="1" w:styleId="TestHeader">
    <w:name w:val="Test Header"/>
    <w:basedOn w:val="BodyText0"/>
    <w:next w:val="TestSteps"/>
    <w:pPr>
      <w:keepNext/>
      <w:spacing w:before="180" w:after="60"/>
    </w:pPr>
    <w:rPr>
      <w:b/>
      <w:bCs/>
      <w:vanish/>
    </w:rPr>
  </w:style>
  <w:style w:type="paragraph" w:customStyle="1" w:styleId="TestingPerformedBy">
    <w:name w:val="Testing Performed By"/>
    <w:basedOn w:val="BodyText0"/>
    <w:pPr>
      <w:tabs>
        <w:tab w:val="right" w:leader="underscore" w:pos="9360"/>
      </w:tabs>
      <w:spacing w:before="60" w:after="60"/>
      <w:ind w:left="72"/>
    </w:pPr>
    <w:rPr>
      <w:b/>
      <w:bCs/>
      <w:vanish/>
    </w:rPr>
  </w:style>
  <w:style w:type="paragraph" w:customStyle="1" w:styleId="BodyText125">
    <w:name w:val="Body Text 1.25&quot;"/>
    <w:basedOn w:val="BodyText0"/>
    <w:pPr>
      <w:ind w:left="1800"/>
    </w:pPr>
  </w:style>
  <w:style w:type="paragraph" w:customStyle="1" w:styleId="MajorHeading">
    <w:name w:val="Major Heading"/>
    <w:basedOn w:val="BodyText0"/>
    <w:next w:val="BodyText0"/>
    <w:pPr>
      <w:pBdr>
        <w:bottom w:val="single" w:sz="18" w:space="1" w:color="auto"/>
      </w:pBdr>
      <w:spacing w:before="240" w:after="240"/>
    </w:pPr>
    <w:rPr>
      <w:b/>
      <w:sz w:val="32"/>
    </w:rPr>
  </w:style>
  <w:style w:type="paragraph" w:customStyle="1" w:styleId="ListBullet15">
    <w:name w:val="List Bullet 1.5&quot;"/>
    <w:basedOn w:val="BodyText0"/>
    <w:pPr>
      <w:numPr>
        <w:numId w:val="22"/>
      </w:numPr>
    </w:pPr>
  </w:style>
  <w:style w:type="paragraph" w:customStyle="1" w:styleId="TestSteps2">
    <w:name w:val="Test Steps 2"/>
    <w:basedOn w:val="TestSteps"/>
    <w:pPr>
      <w:ind w:left="1152" w:firstLine="0"/>
    </w:pPr>
  </w:style>
  <w:style w:type="paragraph" w:styleId="BodyText3">
    <w:name w:val="Body Text 3"/>
    <w:basedOn w:val="Normal"/>
    <w:semiHidden/>
    <w:pPr>
      <w:overflowPunct/>
      <w:autoSpaceDE/>
      <w:autoSpaceDN/>
      <w:adjustRightInd/>
      <w:textAlignment w:val="auto"/>
    </w:pPr>
    <w:rPr>
      <w:rFonts w:ascii="Times New Roman" w:hAnsi="Times New Roman"/>
      <w:bCs/>
    </w:rPr>
  </w:style>
  <w:style w:type="paragraph" w:styleId="BodyText2">
    <w:name w:val="Body Text 2"/>
    <w:basedOn w:val="Normal"/>
    <w:semiHidden/>
    <w:pPr>
      <w:overflowPunct/>
      <w:autoSpaceDE/>
      <w:autoSpaceDN/>
      <w:adjustRightInd/>
      <w:jc w:val="both"/>
      <w:textAlignment w:val="auto"/>
    </w:pPr>
    <w:rPr>
      <w:rFonts w:ascii="Times New Roman" w:hAnsi="Times New Roman"/>
    </w:rPr>
  </w:style>
  <w:style w:type="paragraph" w:customStyle="1" w:styleId="Document">
    <w:name w:val="Document"/>
    <w:basedOn w:val="Normal"/>
    <w:pPr>
      <w:overflowPunct/>
      <w:autoSpaceDE/>
      <w:autoSpaceDN/>
      <w:adjustRightInd/>
      <w:jc w:val="center"/>
      <w:textAlignment w:val="auto"/>
    </w:pPr>
    <w:rPr>
      <w:rFonts w:ascii="Times Roman" w:hAnsi="Times Roman"/>
      <w:szCs w:val="24"/>
    </w:rPr>
  </w:style>
  <w:style w:type="paragraph" w:styleId="BodyTextIndent">
    <w:name w:val="Body Text Indent"/>
    <w:basedOn w:val="Normal"/>
    <w:semiHidden/>
    <w:pPr>
      <w:overflowPunct/>
      <w:autoSpaceDE/>
      <w:autoSpaceDN/>
      <w:adjustRightInd/>
      <w:ind w:left="720"/>
      <w:textAlignment w:val="auto"/>
    </w:pPr>
    <w:rPr>
      <w:rFonts w:ascii="Times New Roman" w:hAnsi="Times New Roman"/>
      <w:snapToGrid w:val="0"/>
    </w:rPr>
  </w:style>
  <w:style w:type="paragraph" w:styleId="CommentText">
    <w:name w:val="annotation text"/>
    <w:basedOn w:val="Normal"/>
    <w:semiHidden/>
    <w:pPr>
      <w:overflowPunct/>
      <w:autoSpaceDE/>
      <w:autoSpaceDN/>
      <w:adjustRightInd/>
      <w:textAlignment w:val="auto"/>
    </w:pPr>
    <w:rPr>
      <w:rFonts w:ascii="Times New Roman" w:hAnsi="Times New Roman"/>
      <w:szCs w:val="24"/>
    </w:rPr>
  </w:style>
  <w:style w:type="paragraph" w:styleId="FootnoteText">
    <w:name w:val="footnote text"/>
    <w:basedOn w:val="Normal"/>
    <w:semiHidden/>
    <w:pPr>
      <w:overflowPunct/>
      <w:autoSpaceDE/>
      <w:autoSpaceDN/>
      <w:adjustRightInd/>
      <w:textAlignment w:val="auto"/>
    </w:pPr>
    <w:rPr>
      <w:rFonts w:ascii="Times New Roman" w:hAnsi="Times New Roman"/>
      <w:szCs w:val="24"/>
    </w:rPr>
  </w:style>
  <w:style w:type="paragraph" w:styleId="BodyTextIndent2">
    <w:name w:val="Body Text Indent 2"/>
    <w:basedOn w:val="Normal"/>
    <w:semiHidden/>
    <w:pPr>
      <w:ind w:left="1290"/>
    </w:pPr>
    <w:rPr>
      <w:rFonts w:ascii="Arial" w:hAnsi="Arial"/>
    </w:rPr>
  </w:style>
  <w:style w:type="paragraph" w:styleId="Subtitle">
    <w:name w:val="Subtitle"/>
    <w:basedOn w:val="Normal"/>
    <w:qFormat/>
    <w:pPr>
      <w:overflowPunct/>
      <w:autoSpaceDE/>
      <w:autoSpaceDN/>
      <w:adjustRightInd/>
      <w:spacing w:before="100" w:after="40" w:line="320" w:lineRule="atLeast"/>
      <w:jc w:val="center"/>
      <w:textAlignment w:val="auto"/>
    </w:pPr>
    <w:rPr>
      <w:rFonts w:ascii="Times" w:hAnsi="Times"/>
      <w:sz w:val="52"/>
      <w:szCs w:val="24"/>
    </w:rPr>
  </w:style>
  <w:style w:type="paragraph" w:styleId="Title">
    <w:name w:val="Title"/>
    <w:basedOn w:val="Normal"/>
    <w:qFormat/>
    <w:rsid w:val="009E4CD3"/>
    <w:pPr>
      <w:widowControl w:val="0"/>
      <w:pBdr>
        <w:top w:val="double" w:sz="18" w:space="10" w:color="auto"/>
      </w:pBdr>
      <w:spacing w:before="100" w:after="40" w:line="320" w:lineRule="auto"/>
      <w:jc w:val="center"/>
    </w:pPr>
    <w:rPr>
      <w:rFonts w:ascii="Calibri Light" w:hAnsi="Calibri Light"/>
      <w:sz w:val="5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07C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C07C8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2E7A19"/>
    <w:rPr>
      <w:rFonts w:ascii="Calibri" w:hAnsi="Calibri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240A3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FD44D3"/>
    <w:pPr>
      <w:ind w:left="720"/>
      <w:contextualSpacing/>
    </w:pPr>
  </w:style>
  <w:style w:type="character" w:customStyle="1" w:styleId="cf01">
    <w:name w:val="cf01"/>
    <w:basedOn w:val="DefaultParagraphFont"/>
    <w:rsid w:val="00CF26C9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brittink\Application%20Data\Microsoft\Templates\Validation%20Test%20Plan%20Template%20ori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45654ca-da20-44c2-8df5-822c98eb786c">
      <Terms xmlns="http://schemas.microsoft.com/office/infopath/2007/PartnerControls"/>
    </lcf76f155ced4ddcb4097134ff3c332f>
    <TaxCatchAll xmlns="3e41803e-a7cc-494a-8e51-9292e21b920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9866EB27DAE64C9858DAEFBD7DD271" ma:contentTypeVersion="15" ma:contentTypeDescription="Create a new document." ma:contentTypeScope="" ma:versionID="b8f099e764f41ec21e7dd9651ec9ce31">
  <xsd:schema xmlns:xsd="http://www.w3.org/2001/XMLSchema" xmlns:xs="http://www.w3.org/2001/XMLSchema" xmlns:p="http://schemas.microsoft.com/office/2006/metadata/properties" xmlns:ns2="545654ca-da20-44c2-8df5-822c98eb786c" xmlns:ns3="3e41803e-a7cc-494a-8e51-9292e21b9204" targetNamespace="http://schemas.microsoft.com/office/2006/metadata/properties" ma:root="true" ma:fieldsID="dc46c816a010210a1b13fffab7b4c277" ns2:_="" ns3:_="">
    <xsd:import namespace="545654ca-da20-44c2-8df5-822c98eb786c"/>
    <xsd:import namespace="3e41803e-a7cc-494a-8e51-9292e21b92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5654ca-da20-44c2-8df5-822c98eb78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Length (seconds)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7bcea06-66d1-4e66-a38e-33ecaa6c399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41803e-a7cc-494a-8e51-9292e21b920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71bf4c52-f2b2-44e9-84f9-0a632228d59f}" ma:internalName="TaxCatchAll" ma:showField="CatchAllData" ma:web="3e41803e-a7cc-494a-8e51-9292e21b92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09470F6-B262-402C-AE03-AB3087ADE2F3}">
  <ds:schemaRefs>
    <ds:schemaRef ds:uri="http://schemas.microsoft.com/office/2006/metadata/properties"/>
    <ds:schemaRef ds:uri="http://schemas.microsoft.com/office/infopath/2007/PartnerControls"/>
    <ds:schemaRef ds:uri="545654ca-da20-44c2-8df5-822c98eb786c"/>
    <ds:schemaRef ds:uri="3e41803e-a7cc-494a-8e51-9292e21b9204"/>
  </ds:schemaRefs>
</ds:datastoreItem>
</file>

<file path=customXml/itemProps2.xml><?xml version="1.0" encoding="utf-8"?>
<ds:datastoreItem xmlns:ds="http://schemas.openxmlformats.org/officeDocument/2006/customXml" ds:itemID="{FF222B6B-87DB-47A7-B59E-AFD35F707D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5318995-CA02-4E8B-A34C-16C2342A73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5654ca-da20-44c2-8df5-822c98eb786c"/>
    <ds:schemaRef ds:uri="3e41803e-a7cc-494a-8e51-9292e21b92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fcaca1c-04b8-40d7-944e-e72f4105afe1}" enabled="1" method="Standard" siteId="{a9c0bc09-8b46-4206-9351-2ba12fb4a5c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Validation Test Plan Template orig.dot</Template>
  <TotalTime>27</TotalTime>
  <Pages>8</Pages>
  <Words>730</Words>
  <Characters>4383</Characters>
  <Application>Microsoft Office Word</Application>
  <DocSecurity>0</DocSecurity>
  <Lines>253</Lines>
  <Paragraphs>198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Bio-Tek® Instruments, Inc</vt:lpstr>
    </vt:vector>
  </TitlesOfParts>
  <Company>Bio-Tek Instruments, INC.</Company>
  <LinksUpToDate>false</LinksUpToDate>
  <CharactersWithSpaces>4959</CharactersWithSpaces>
  <SharedDoc>false</SharedDoc>
  <HLinks>
    <vt:vector size="48" baseType="variant">
      <vt:variant>
        <vt:i4>1703991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_Toc478634880</vt:lpwstr>
      </vt:variant>
      <vt:variant>
        <vt:i4>1376311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_Toc478634879</vt:lpwstr>
      </vt:variant>
      <vt:variant>
        <vt:i4>1376311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_Toc478634878</vt:lpwstr>
      </vt:variant>
      <vt:variant>
        <vt:i4>1376311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_Toc478634877</vt:lpwstr>
      </vt:variant>
      <vt:variant>
        <vt:i4>1376311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_Toc478634876</vt:lpwstr>
      </vt:variant>
      <vt:variant>
        <vt:i4>1376311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_Toc478634875</vt:lpwstr>
      </vt:variant>
      <vt:variant>
        <vt:i4>1376311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_Toc478634874</vt:lpwstr>
      </vt:variant>
      <vt:variant>
        <vt:i4>1376311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_Toc478634873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Bio-Tek® Instruments, Inc</dc:title>
  <dc:subject/>
  <dc:creator>Karen Britting</dc:creator>
  <cp:keywords/>
  <cp:lastModifiedBy>ARRANTS,STEVE (Agilent USA)</cp:lastModifiedBy>
  <cp:revision>24</cp:revision>
  <cp:lastPrinted>2017-03-30T15:16:00Z</cp:lastPrinted>
  <dcterms:created xsi:type="dcterms:W3CDTF">2024-03-26T14:20:00Z</dcterms:created>
  <dcterms:modified xsi:type="dcterms:W3CDTF">2024-03-26T15:00:00Z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0x010100659866EB27DAE64C9858DAEFBD7DD271</vt:lpwstr>
  </property>
  <property fmtid="{D5CDD505-2E9C-101B-9397-08002B2CF9AE}" pid="3" name="MediaServiceImageTags">
    <vt:lpwstr/>
  </property>
  <property fmtid="{D5CDD505-2E9C-101B-9397-08002B2CF9AE}" pid="4" name="GrammarlyDocumentId">
    <vt:lpwstr>e8503a4f4bef1c288593ecfb1453b723ec7f36b6aa9040a5b29d649e9472335c</vt:lpwstr>
  </property>
</Properties>
</file>